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7D85" w14:textId="77777777" w:rsidR="576062CF" w:rsidRDefault="576062CF" w:rsidP="00FD478C"/>
    <w:p w14:paraId="3AB2149C" w14:textId="77777777" w:rsidR="576062CF" w:rsidRDefault="576062CF" w:rsidP="00FD478C"/>
    <w:p w14:paraId="5CCD6E7A" w14:textId="77777777" w:rsidR="576062CF" w:rsidRDefault="576062CF" w:rsidP="00FD478C"/>
    <w:p w14:paraId="501414F0" w14:textId="77777777" w:rsidR="576062CF" w:rsidRDefault="576062CF" w:rsidP="00FD478C"/>
    <w:p w14:paraId="2D741421" w14:textId="4C475C4D" w:rsidR="576062CF" w:rsidRPr="00FD478C" w:rsidRDefault="0066427A" w:rsidP="00FD478C">
      <w:pPr>
        <w:pStyle w:val="Title"/>
      </w:pPr>
      <w:r>
        <w:t>Final Project: Nobel Prize Laureates Data Analysis</w:t>
      </w:r>
      <w:r w:rsidR="576062CF" w:rsidRPr="00FD478C">
        <w:t xml:space="preserve"> </w:t>
      </w:r>
    </w:p>
    <w:p w14:paraId="593500C4" w14:textId="3F384BDF" w:rsidR="576062CF" w:rsidRDefault="00FD478C" w:rsidP="00FD478C">
      <w:pPr>
        <w:pStyle w:val="Subtitle"/>
      </w:pPr>
      <w:r w:rsidRPr="00FD478C">
        <w:t xml:space="preserve"> </w:t>
      </w:r>
    </w:p>
    <w:p w14:paraId="616B43AE" w14:textId="000A8D22" w:rsidR="00FD478C" w:rsidRDefault="0066427A" w:rsidP="00FD478C">
      <w:pPr>
        <w:pStyle w:val="Subtitle"/>
      </w:pPr>
      <w:r>
        <w:t>Hunter H. Davis</w:t>
      </w:r>
    </w:p>
    <w:p w14:paraId="6B105A4D" w14:textId="5964851C" w:rsidR="00FD478C" w:rsidRDefault="0066427A" w:rsidP="00FD478C">
      <w:pPr>
        <w:pStyle w:val="Subtitle"/>
      </w:pPr>
      <w:r>
        <w:t>American Public University System</w:t>
      </w:r>
      <w:r w:rsidR="00FD478C" w:rsidRPr="00FD478C">
        <w:t xml:space="preserve"> </w:t>
      </w:r>
    </w:p>
    <w:p w14:paraId="6D6531FB" w14:textId="00BB74AB" w:rsidR="00FD478C" w:rsidRDefault="0066427A" w:rsidP="00FD478C">
      <w:pPr>
        <w:pStyle w:val="Subtitle"/>
      </w:pPr>
      <w:r>
        <w:t>DATS255:</w:t>
      </w:r>
      <w:r w:rsidR="00FD478C" w:rsidRPr="00FD478C">
        <w:t xml:space="preserve"> </w:t>
      </w:r>
      <w:r>
        <w:t>Data Visualization</w:t>
      </w:r>
      <w:r w:rsidR="00FD478C" w:rsidRPr="00FD478C">
        <w:t xml:space="preserve"> </w:t>
      </w:r>
    </w:p>
    <w:p w14:paraId="5E3B6DAE" w14:textId="77777777" w:rsidR="576062CF" w:rsidRDefault="576062CF" w:rsidP="00DF3215"/>
    <w:p w14:paraId="28EBA406" w14:textId="77777777" w:rsidR="717E282B" w:rsidRDefault="717E282B" w:rsidP="00DF3215"/>
    <w:p w14:paraId="73003EA9" w14:textId="77777777" w:rsidR="717E282B" w:rsidRDefault="717E282B" w:rsidP="00DF3215"/>
    <w:p w14:paraId="6B70DA58" w14:textId="77777777" w:rsidR="717E282B" w:rsidRDefault="717E282B" w:rsidP="00DF3215"/>
    <w:p w14:paraId="63755309" w14:textId="77777777" w:rsidR="717E282B" w:rsidRDefault="717E282B" w:rsidP="00DF3215"/>
    <w:p w14:paraId="26FF5DDB" w14:textId="77777777" w:rsidR="709762D6" w:rsidRDefault="709762D6" w:rsidP="00DF3215"/>
    <w:p w14:paraId="2DC06F61" w14:textId="77777777" w:rsidR="709762D6" w:rsidRDefault="709762D6" w:rsidP="00DF3215"/>
    <w:p w14:paraId="4A7DA764" w14:textId="77777777" w:rsidR="717E282B" w:rsidRDefault="717E282B" w:rsidP="00DF3215"/>
    <w:p w14:paraId="518B8849" w14:textId="77777777" w:rsidR="5643BF48" w:rsidRDefault="5643BF48" w:rsidP="00DF3215"/>
    <w:p w14:paraId="70F83401" w14:textId="77777777" w:rsidR="733B038C" w:rsidRDefault="733B038C" w:rsidP="00DF3215"/>
    <w:p w14:paraId="628DD1CB" w14:textId="77777777" w:rsidR="576062CF" w:rsidRDefault="576062CF" w:rsidP="576062CF">
      <w:r>
        <w:br w:type="page"/>
      </w:r>
    </w:p>
    <w:p w14:paraId="3024BE15" w14:textId="5B5F97CD" w:rsidR="00500997" w:rsidRDefault="0066427A" w:rsidP="00AD6750">
      <w:pPr>
        <w:pStyle w:val="SectionTitle"/>
        <w:spacing w:line="360" w:lineRule="auto"/>
      </w:pPr>
      <w:r>
        <w:lastRenderedPageBreak/>
        <w:t>Nobel Prize Laureate Data Analysis</w:t>
      </w:r>
    </w:p>
    <w:p w14:paraId="0C9D03AC" w14:textId="01CDEF8D" w:rsidR="576062CF" w:rsidRDefault="72E609EB" w:rsidP="00AD6750">
      <w:r>
        <w:t xml:space="preserve"> </w:t>
      </w:r>
      <w:r w:rsidR="00AD6750">
        <w:t>The Nobel Prize laureates data set used in my analysis covers awardees from 1901 to 2023 across six distinct categories (Chemistry, Economics, Literature, medicine, Peace, and Physics). Recorded information in the data set includes the reason for the award, awardees name and affiliation, birth/death city and country, gender, birth/death date</w:t>
      </w:r>
      <w:r w:rsidR="00AF2001">
        <w:t xml:space="preserve">. The data set source was obtained from an internet search, but I forgot to save it, so I had to track down a different source for the same dataset, which I found on Kaggle. </w:t>
      </w:r>
    </w:p>
    <w:p w14:paraId="2CC4E10C" w14:textId="77777777" w:rsidR="00AD6750" w:rsidRDefault="00AD6750" w:rsidP="00AD6750">
      <w:pPr>
        <w:pStyle w:val="Heading1"/>
        <w:spacing w:line="360" w:lineRule="auto"/>
      </w:pPr>
      <w:r>
        <w:t>Research Questions</w:t>
      </w:r>
    </w:p>
    <w:p w14:paraId="795828BE" w14:textId="506B8B7C" w:rsidR="00AD6750" w:rsidRDefault="00AF2001" w:rsidP="00AD6750">
      <w:r>
        <w:t>I started this project with the goal of answering the following research questions:</w:t>
      </w:r>
    </w:p>
    <w:p w14:paraId="03C6ECF9" w14:textId="77777777" w:rsidR="00AF2001" w:rsidRDefault="00AF2001" w:rsidP="00AF2001">
      <w:pPr>
        <w:pStyle w:val="ListParagraph"/>
        <w:numPr>
          <w:ilvl w:val="0"/>
          <w:numId w:val="2"/>
        </w:numPr>
      </w:pPr>
      <w:r>
        <w:t>Does an individual’s/groups’ nationality increase/decrease their odds of receiving the Nobel Prize?</w:t>
      </w:r>
    </w:p>
    <w:p w14:paraId="017DB78C" w14:textId="77777777" w:rsidR="00AF2001" w:rsidRDefault="00AF2001" w:rsidP="00AF2001">
      <w:pPr>
        <w:pStyle w:val="ListParagraph"/>
        <w:numPr>
          <w:ilvl w:val="0"/>
          <w:numId w:val="2"/>
        </w:numPr>
      </w:pPr>
      <w:r>
        <w:t>What is the average age of a Nobel Prize recipient?</w:t>
      </w:r>
    </w:p>
    <w:p w14:paraId="4EF713FB" w14:textId="77777777" w:rsidR="00AF2001" w:rsidRDefault="00AF2001" w:rsidP="00AF2001">
      <w:pPr>
        <w:pStyle w:val="ListParagraph"/>
        <w:numPr>
          <w:ilvl w:val="0"/>
          <w:numId w:val="2"/>
        </w:numPr>
      </w:pPr>
      <w:r>
        <w:t>Which category is most/least likely to receive the Nobel Prize?</w:t>
      </w:r>
    </w:p>
    <w:p w14:paraId="5E2558D6" w14:textId="0619CB9C" w:rsidR="00AF2001" w:rsidRDefault="00AF2001" w:rsidP="00AF2001">
      <w:pPr>
        <w:pStyle w:val="ListParagraph"/>
        <w:numPr>
          <w:ilvl w:val="0"/>
          <w:numId w:val="2"/>
        </w:numPr>
      </w:pPr>
      <w:r>
        <w:t>Has an individual recipient (not an organization) received more than one Nobel Prize in the same or a different category?</w:t>
      </w:r>
    </w:p>
    <w:p w14:paraId="1CEBE2FA" w14:textId="3C085B5F" w:rsidR="00AF2001" w:rsidRDefault="00AF2001" w:rsidP="00AF2001">
      <w:r>
        <w:t xml:space="preserve">I originally thought that I wouldn’t have any more questions about the data set when first designing this project, but I came to find out that that was naive of me. The Nobel Prize data set had a surprising amount of information beyond what I saw on the surface. </w:t>
      </w:r>
      <w:r w:rsidR="00D70034">
        <w:t>I was able to explore beyond my original questions and look at trends and patterns present that I hadn’t considered.</w:t>
      </w:r>
    </w:p>
    <w:p w14:paraId="7EA2A15E" w14:textId="5D9A9513" w:rsidR="576062CF" w:rsidRDefault="00AD6750" w:rsidP="00AD6750">
      <w:pPr>
        <w:pStyle w:val="Heading1"/>
        <w:spacing w:line="360" w:lineRule="auto"/>
      </w:pPr>
      <w:r>
        <w:t>Data Analysis Methods</w:t>
      </w:r>
    </w:p>
    <w:p w14:paraId="0F667DA7" w14:textId="258E0E6D" w:rsidR="00AD6750" w:rsidRDefault="00D70034" w:rsidP="00AD6750">
      <w:r>
        <w:t xml:space="preserve">I first tackled the issue of different formatting methods for the birth and death dates by parsing out just the year and converting the object type into int64. This allowed </w:t>
      </w:r>
      <w:r w:rsidR="00A23576">
        <w:t>m</w:t>
      </w:r>
      <w:r>
        <w:t>e to better assess the age of each laureate at the time of their award (</w:t>
      </w:r>
      <w:r w:rsidR="00A23576">
        <w:t>year awarded – birth year</w:t>
      </w:r>
      <w:r>
        <w:t xml:space="preserve">), month and days were disregarded for simplicity. Prize share information was factorized for easy analysis by encoding the string values. Gender, birth city, birth country, death city, death country, organization city, organization country, and </w:t>
      </w:r>
      <w:r>
        <w:lastRenderedPageBreak/>
        <w:t>the type of laureate (individual or organization) was similarly encoded</w:t>
      </w:r>
      <w:r w:rsidR="00A23576">
        <w:t xml:space="preserve">. This wasn’t strictly necessary, but I thought it might be helpful if I needed to model some of these values in the future. </w:t>
      </w:r>
      <w:r w:rsidR="00D70A7C">
        <w:t xml:space="preserve">Various types of plots and charts were used to better understand the distribution of </w:t>
      </w:r>
      <w:r w:rsidR="00767E4C">
        <w:t>laureates’</w:t>
      </w:r>
      <w:r w:rsidR="00D70A7C">
        <w:t xml:space="preserve"> </w:t>
      </w:r>
      <w:r w:rsidR="00767E4C">
        <w:t xml:space="preserve">demographics. Standardization of country names </w:t>
      </w:r>
      <w:r w:rsidR="00BD3F1C">
        <w:t>was</w:t>
      </w:r>
      <w:r w:rsidR="00767E4C">
        <w:t xml:space="preserve"> implemented for birth countries to better assess which countries produced the most Nobel </w:t>
      </w:r>
      <w:r w:rsidR="00BD3F1C">
        <w:t>p</w:t>
      </w:r>
      <w:r w:rsidR="00767E4C">
        <w:t>rize winners.</w:t>
      </w:r>
    </w:p>
    <w:p w14:paraId="18155DBE" w14:textId="6DD2524F" w:rsidR="00AD6750" w:rsidRDefault="00AD6750" w:rsidP="00AD6750">
      <w:pPr>
        <w:pStyle w:val="Heading1"/>
        <w:spacing w:line="360" w:lineRule="auto"/>
      </w:pPr>
      <w:r>
        <w:t>Findings and Conclusions</w:t>
      </w:r>
    </w:p>
    <w:p w14:paraId="65B86643" w14:textId="0AF4F20F" w:rsidR="0060748A" w:rsidRPr="0060748A" w:rsidRDefault="0060748A" w:rsidP="0060748A">
      <w:r>
        <w:t>Age Metrics of Nobel Prize Winners (</w:t>
      </w:r>
      <w:r w:rsidR="00981AFA">
        <w:t>T</w:t>
      </w:r>
      <w:r>
        <w:t>able 2 &amp; 3, Figure 1 &amp; 4):</w:t>
      </w:r>
    </w:p>
    <w:p w14:paraId="58E89614" w14:textId="307FFE2D" w:rsidR="00AD6750" w:rsidRDefault="0060748A" w:rsidP="00447BB1">
      <w:pPr>
        <w:pStyle w:val="ListParagraph"/>
        <w:numPr>
          <w:ilvl w:val="0"/>
          <w:numId w:val="4"/>
        </w:numPr>
      </w:pPr>
      <w:r>
        <w:t xml:space="preserve">Average age of a Nobel </w:t>
      </w:r>
      <w:r w:rsidR="00BD3F1C">
        <w:t>p</w:t>
      </w:r>
      <w:r>
        <w:t>rize laureate: 60.3 years of age.</w:t>
      </w:r>
    </w:p>
    <w:p w14:paraId="38332439" w14:textId="091FFE1A" w:rsidR="0060748A" w:rsidRDefault="0060748A" w:rsidP="00447BB1">
      <w:pPr>
        <w:pStyle w:val="ListParagraph"/>
        <w:numPr>
          <w:ilvl w:val="0"/>
          <w:numId w:val="4"/>
        </w:numPr>
      </w:pPr>
      <w:r>
        <w:t>Youngest laureate: 17 years of age (awarded the Peace prize)</w:t>
      </w:r>
    </w:p>
    <w:p w14:paraId="32128DE8" w14:textId="2231DC9F" w:rsidR="0060748A" w:rsidRDefault="0060748A" w:rsidP="00447BB1">
      <w:pPr>
        <w:pStyle w:val="ListParagraph"/>
        <w:numPr>
          <w:ilvl w:val="0"/>
          <w:numId w:val="4"/>
        </w:numPr>
      </w:pPr>
      <w:r>
        <w:t>Oldest laureate: 97 years of age (awarded the Chemistry prize)</w:t>
      </w:r>
    </w:p>
    <w:p w14:paraId="38C864B8" w14:textId="36616F08" w:rsidR="0060748A" w:rsidRDefault="0060748A" w:rsidP="00447BB1">
      <w:pPr>
        <w:pStyle w:val="ListParagraph"/>
        <w:numPr>
          <w:ilvl w:val="0"/>
          <w:numId w:val="4"/>
        </w:numPr>
      </w:pPr>
      <w:r>
        <w:t>Physics has the youngest average age at time of award at 57.3 years of age.</w:t>
      </w:r>
    </w:p>
    <w:p w14:paraId="7365C342" w14:textId="7CD6BE2B" w:rsidR="0060748A" w:rsidRDefault="0060748A" w:rsidP="0060748A">
      <w:r>
        <w:t>Category metrics</w:t>
      </w:r>
      <w:r w:rsidR="00BD3F1C">
        <w:t xml:space="preserve"> (</w:t>
      </w:r>
      <w:r w:rsidR="0062356C">
        <w:t>T</w:t>
      </w:r>
      <w:r w:rsidR="00BD3F1C">
        <w:t>able 2)</w:t>
      </w:r>
      <w:r>
        <w:t>:</w:t>
      </w:r>
    </w:p>
    <w:p w14:paraId="25F3898F" w14:textId="2379566D" w:rsidR="0060748A" w:rsidRDefault="0060748A" w:rsidP="0060748A">
      <w:pPr>
        <w:pStyle w:val="ListParagraph"/>
        <w:numPr>
          <w:ilvl w:val="0"/>
          <w:numId w:val="5"/>
        </w:numPr>
      </w:pPr>
      <w:r>
        <w:t xml:space="preserve">Medicine </w:t>
      </w:r>
      <w:r w:rsidR="00BD3F1C">
        <w:t>is the most likely category to be awarded a Nobel prize</w:t>
      </w:r>
      <w:r>
        <w:t xml:space="preserve"> with 227 awards</w:t>
      </w:r>
      <w:r w:rsidR="00BD3F1C">
        <w:t xml:space="preserve"> (physics a close second at 224)</w:t>
      </w:r>
      <w:r>
        <w:t>.</w:t>
      </w:r>
    </w:p>
    <w:p w14:paraId="7D66A1E7" w14:textId="707C0E03" w:rsidR="0060748A" w:rsidRDefault="00BD3F1C" w:rsidP="0060748A">
      <w:pPr>
        <w:pStyle w:val="ListParagraph"/>
        <w:numPr>
          <w:ilvl w:val="0"/>
          <w:numId w:val="5"/>
        </w:numPr>
      </w:pPr>
      <w:r>
        <w:t>Economics is the least likely category to be awarded a Nobel prize with only 93 awards (most likely due to only being introduced as a category in the year 1969).</w:t>
      </w:r>
    </w:p>
    <w:p w14:paraId="4548D0C2" w14:textId="0C5C683D" w:rsidR="00BD3F1C" w:rsidRDefault="00BD3F1C" w:rsidP="00BD3F1C">
      <w:r>
        <w:t>Odds of receiving a Nobel prize (</w:t>
      </w:r>
      <w:r w:rsidR="006F2EB7">
        <w:t>T</w:t>
      </w:r>
      <w:r>
        <w:t>able 1, Figure 9, 10, 11):</w:t>
      </w:r>
    </w:p>
    <w:p w14:paraId="028D5AA8" w14:textId="68E2DDBA" w:rsidR="00BD3F1C" w:rsidRDefault="00BD3F1C" w:rsidP="00BD3F1C">
      <w:pPr>
        <w:pStyle w:val="ListParagraph"/>
        <w:numPr>
          <w:ilvl w:val="0"/>
          <w:numId w:val="6"/>
        </w:numPr>
      </w:pPr>
      <w:r>
        <w:t>Affiliation with a top university in the USA greatly improves one’s chances of receiving a Nobel prize as 9 of the top ten universities are from the USA.</w:t>
      </w:r>
    </w:p>
    <w:p w14:paraId="0029A361" w14:textId="0DDE6756" w:rsidR="00BD3F1C" w:rsidRDefault="00BD3F1C" w:rsidP="00BD3F1C">
      <w:pPr>
        <w:pStyle w:val="ListParagraph"/>
        <w:numPr>
          <w:ilvl w:val="0"/>
          <w:numId w:val="6"/>
        </w:numPr>
      </w:pPr>
      <w:r>
        <w:t xml:space="preserve">There are six awardees (2 </w:t>
      </w:r>
      <w:r w:rsidR="006F2EB7">
        <w:t>organizations</w:t>
      </w:r>
      <w:r>
        <w:t xml:space="preserve"> and 4 individuals) who have received multiple Nobel prizes</w:t>
      </w:r>
      <w:r w:rsidR="006F2EB7">
        <w:t xml:space="preserve"> from 1903 to 1981. Only two of which received awards in different categories.</w:t>
      </w:r>
    </w:p>
    <w:p w14:paraId="2032534E" w14:textId="77777777" w:rsidR="006F2EB7" w:rsidRDefault="006F2EB7" w:rsidP="006F2EB7"/>
    <w:p w14:paraId="1707E3B9" w14:textId="77777777" w:rsidR="006F2EB7" w:rsidRDefault="006F2EB7" w:rsidP="006F2EB7"/>
    <w:p w14:paraId="31D16572" w14:textId="40C846E3" w:rsidR="006F2EB7" w:rsidRDefault="006F2EB7" w:rsidP="006F2EB7">
      <w:r>
        <w:lastRenderedPageBreak/>
        <w:t>Interesting findings (Figure 2, 3, 5, 6, 7, 8</w:t>
      </w:r>
      <w:r w:rsidR="00C73A07">
        <w:t>, 12</w:t>
      </w:r>
      <w:r>
        <w:t>):</w:t>
      </w:r>
    </w:p>
    <w:p w14:paraId="7F257DF1" w14:textId="34A5AD9F" w:rsidR="006F2EB7" w:rsidRDefault="006F2EB7" w:rsidP="006F2EB7">
      <w:pPr>
        <w:pStyle w:val="ListParagraph"/>
        <w:numPr>
          <w:ilvl w:val="0"/>
          <w:numId w:val="7"/>
        </w:numPr>
      </w:pPr>
      <w:r>
        <w:t>Overwhelmingly Nobel prize winners are male, of the 970 recipients only 65 were female.</w:t>
      </w:r>
    </w:p>
    <w:p w14:paraId="549DFA24" w14:textId="31BC2E7D" w:rsidR="00C15C56" w:rsidRDefault="00C15C56" w:rsidP="006F2EB7">
      <w:pPr>
        <w:pStyle w:val="ListParagraph"/>
        <w:numPr>
          <w:ilvl w:val="0"/>
          <w:numId w:val="7"/>
        </w:numPr>
      </w:pPr>
      <w:r>
        <w:t>Females have been awarded the Nobel peace prize (19) the most out of all the categories, with literature a close second (17).</w:t>
      </w:r>
    </w:p>
    <w:p w14:paraId="7235A9FD" w14:textId="025D3902" w:rsidR="00C15C56" w:rsidRDefault="00C15C56" w:rsidP="006F2EB7">
      <w:pPr>
        <w:pStyle w:val="ListParagraph"/>
        <w:numPr>
          <w:ilvl w:val="0"/>
          <w:numId w:val="7"/>
        </w:numPr>
      </w:pPr>
      <w:r>
        <w:t>Female representation has slowly increased each decade, besides in the 1950’s, with the 2020’s numbers already matching those of the 2000’s.</w:t>
      </w:r>
    </w:p>
    <w:p w14:paraId="11090998" w14:textId="43528111" w:rsidR="00C15C56" w:rsidRDefault="00C15C56" w:rsidP="006F2EB7">
      <w:pPr>
        <w:pStyle w:val="ListParagraph"/>
        <w:numPr>
          <w:ilvl w:val="0"/>
          <w:numId w:val="7"/>
        </w:numPr>
      </w:pPr>
      <w:r>
        <w:t>The majority of all Nobel prize winners come from the USA, with the other 9 of the top ten countries all hailing from Eastern Europe except for Canada (</w:t>
      </w:r>
      <w:r w:rsidR="009F1DA5">
        <w:t>9</w:t>
      </w:r>
      <w:r w:rsidR="009F1DA5" w:rsidRPr="00C15C56">
        <w:rPr>
          <w:vertAlign w:val="superscript"/>
        </w:rPr>
        <w:t>th</w:t>
      </w:r>
      <w:r w:rsidR="009F1DA5">
        <w:t>)</w:t>
      </w:r>
      <w:r>
        <w:t xml:space="preserve"> and </w:t>
      </w:r>
      <w:r w:rsidR="009F1DA5">
        <w:t>Japan (7</w:t>
      </w:r>
      <w:r w:rsidR="009F1DA5" w:rsidRPr="00C15C56">
        <w:rPr>
          <w:vertAlign w:val="superscript"/>
        </w:rPr>
        <w:t>th</w:t>
      </w:r>
      <w:r w:rsidR="009F1DA5">
        <w:t>)</w:t>
      </w:r>
      <w:r>
        <w:t>.</w:t>
      </w:r>
    </w:p>
    <w:p w14:paraId="214571FA" w14:textId="6CCC1BF8" w:rsidR="009F1DA5" w:rsidRDefault="009F1DA5" w:rsidP="006F2EB7">
      <w:pPr>
        <w:pStyle w:val="ListParagraph"/>
        <w:numPr>
          <w:ilvl w:val="0"/>
          <w:numId w:val="7"/>
        </w:numPr>
      </w:pPr>
      <w:r>
        <w:t>The average age of Nobel prize recipients since the 1960’ has been increasing for males, while the female recipients have seen a slight decrease in average age over the same time period.</w:t>
      </w:r>
    </w:p>
    <w:p w14:paraId="0D9FCB26" w14:textId="5608C38F" w:rsidR="00C73A07" w:rsidRPr="00AD6750" w:rsidRDefault="00C73A07" w:rsidP="006F2EB7">
      <w:pPr>
        <w:pStyle w:val="ListParagraph"/>
        <w:numPr>
          <w:ilvl w:val="0"/>
          <w:numId w:val="7"/>
        </w:numPr>
      </w:pPr>
      <w:r>
        <w:t>Average prize share per category has been increasing, indicating that less individual persons are being awarded Nobel prizes. The only category that contradicts this is Literature, which has maintained individual awards since the 1960’s.</w:t>
      </w:r>
    </w:p>
    <w:p w14:paraId="29012FB9" w14:textId="246EFEA9" w:rsidR="576062CF" w:rsidRDefault="72E609EB" w:rsidP="0066427A">
      <w:r>
        <w:t xml:space="preserve"> </w:t>
      </w:r>
    </w:p>
    <w:p w14:paraId="2D909C15" w14:textId="77777777" w:rsidR="576062CF" w:rsidRDefault="576062CF">
      <w:r>
        <w:br w:type="page"/>
      </w:r>
    </w:p>
    <w:p w14:paraId="1FC09D3C" w14:textId="77777777" w:rsidR="576062CF" w:rsidRDefault="0095194F" w:rsidP="00FA4C9E">
      <w:pPr>
        <w:pStyle w:val="SectionTitle"/>
      </w:pPr>
      <w:sdt>
        <w:sdtPr>
          <w:id w:val="682713825"/>
          <w:placeholder>
            <w:docPart w:val="84A3196F0A694FD8AD0B98BFADC23CDC"/>
          </w:placeholder>
          <w:temporary/>
          <w:showingPlcHdr/>
          <w15:appearance w15:val="hidden"/>
        </w:sdtPr>
        <w:sdtEndPr/>
        <w:sdtContent>
          <w:r w:rsidR="00FA4C9E" w:rsidRPr="576062CF">
            <w:t>References</w:t>
          </w:r>
        </w:sdtContent>
      </w:sdt>
      <w:r w:rsidR="576062CF" w:rsidRPr="576062CF">
        <w:t xml:space="preserve"> </w:t>
      </w:r>
    </w:p>
    <w:p w14:paraId="3D3B88B5" w14:textId="409E9B7F" w:rsidR="0066427A" w:rsidRPr="0066427A" w:rsidRDefault="0066427A" w:rsidP="0066427A">
      <w:pPr>
        <w:pStyle w:val="ListParagraph"/>
        <w:numPr>
          <w:ilvl w:val="0"/>
          <w:numId w:val="1"/>
        </w:numPr>
      </w:pPr>
      <w:r w:rsidRPr="0066427A">
        <w:t>Islam, S. (2023). </w:t>
      </w:r>
      <w:r w:rsidRPr="0066427A">
        <w:rPr>
          <w:i/>
          <w:iCs/>
        </w:rPr>
        <w:t>Nobel Prize Winners: 1901 to 2023</w:t>
      </w:r>
      <w:r w:rsidRPr="0066427A">
        <w:t xml:space="preserve">. Kaggle.com. </w:t>
      </w:r>
      <w:hyperlink r:id="rId10" w:history="1">
        <w:r w:rsidRPr="0066427A">
          <w:rPr>
            <w:rStyle w:val="Hyperlink"/>
          </w:rPr>
          <w:t>https://www.kaggle.com/datasets/sa</w:t>
        </w:r>
        <w:r w:rsidRPr="0066427A">
          <w:rPr>
            <w:rStyle w:val="Hyperlink"/>
          </w:rPr>
          <w:t>z</w:t>
        </w:r>
        <w:r w:rsidRPr="0066427A">
          <w:rPr>
            <w:rStyle w:val="Hyperlink"/>
          </w:rPr>
          <w:t>idthe1/nobel-prize-data</w:t>
        </w:r>
      </w:hyperlink>
      <w:r>
        <w:t xml:space="preserve"> </w:t>
      </w:r>
    </w:p>
    <w:p w14:paraId="09765D46" w14:textId="77777777" w:rsidR="576062CF" w:rsidRDefault="576062CF" w:rsidP="0066427A">
      <w:pPr>
        <w:ind w:firstLine="0"/>
      </w:pPr>
      <w:r>
        <w:br w:type="page"/>
      </w:r>
    </w:p>
    <w:p w14:paraId="03203B1C" w14:textId="77777777" w:rsidR="576062CF" w:rsidRDefault="0095194F" w:rsidP="00FA4C9E">
      <w:pPr>
        <w:pStyle w:val="SectionTitle"/>
      </w:pPr>
      <w:sdt>
        <w:sdtPr>
          <w:id w:val="994682895"/>
          <w:placeholder>
            <w:docPart w:val="C6C43B07484B469FB7180832ECE35382"/>
          </w:placeholder>
          <w:temporary/>
          <w:showingPlcHdr/>
          <w15:appearance w15:val="hidden"/>
        </w:sdtPr>
        <w:sdtEndPr/>
        <w:sdtContent>
          <w:r w:rsidR="00FA4C9E" w:rsidRPr="576062CF">
            <w:t>Tables</w:t>
          </w:r>
        </w:sdtContent>
      </w:sdt>
      <w:r w:rsidR="576062CF" w:rsidRPr="576062CF">
        <w:t xml:space="preserve"> </w:t>
      </w:r>
    </w:p>
    <w:p w14:paraId="0688436B" w14:textId="77777777" w:rsidR="576062CF" w:rsidRDefault="0095194F" w:rsidP="00530EF3">
      <w:pPr>
        <w:pStyle w:val="CaptionCallout"/>
      </w:pPr>
      <w:sdt>
        <w:sdtPr>
          <w:id w:val="-1132940838"/>
          <w:placeholder>
            <w:docPart w:val="EA8B817F050B4448AE8D9BEBA43824CD"/>
          </w:placeholder>
          <w:temporary/>
          <w:showingPlcHdr/>
          <w15:appearance w15:val="hidden"/>
        </w:sdtPr>
        <w:sdtEndPr/>
        <w:sdtContent>
          <w:r w:rsidR="00FA4C9E">
            <w:t>Table 1</w:t>
          </w:r>
        </w:sdtContent>
      </w:sdt>
      <w:r w:rsidR="576062CF">
        <w:t xml:space="preserve"> </w:t>
      </w:r>
    </w:p>
    <w:p w14:paraId="348F13BA" w14:textId="6768CDC2" w:rsidR="576062CF" w:rsidRPr="00530EF3" w:rsidRDefault="003A4168" w:rsidP="00530EF3">
      <w:pPr>
        <w:pStyle w:val="Caption"/>
      </w:pPr>
      <w:r>
        <w:t>Table of individuals and organizations that have one multiple Nobel Prizes</w:t>
      </w:r>
      <w:r w:rsidR="001C488F">
        <w:t>.</w:t>
      </w:r>
      <w:r w:rsidR="00FA4C9E" w:rsidRPr="00530EF3">
        <w:t xml:space="preserve"> </w:t>
      </w:r>
    </w:p>
    <w:p w14:paraId="7F04B70D" w14:textId="40B94601" w:rsidR="576062CF" w:rsidRDefault="004A73B7" w:rsidP="00530EF3">
      <w:pPr>
        <w:pStyle w:val="NoIndent"/>
        <w:rPr>
          <w:rFonts w:ascii="Calibri" w:eastAsia="Calibri" w:hAnsi="Calibri" w:cs="Calibri"/>
          <w:color w:val="000000" w:themeColor="text1"/>
        </w:rPr>
      </w:pPr>
      <w:r w:rsidRPr="004A73B7">
        <w:rPr>
          <w:rFonts w:ascii="Calibri" w:eastAsia="Calibri" w:hAnsi="Calibri" w:cs="Calibri"/>
          <w:color w:val="000000" w:themeColor="text1"/>
        </w:rPr>
        <w:drawing>
          <wp:inline distT="0" distB="0" distL="0" distR="0" wp14:anchorId="1EBF6EA7" wp14:editId="20F0F30C">
            <wp:extent cx="5706271" cy="3991532"/>
            <wp:effectExtent l="0" t="0" r="8890" b="9525"/>
            <wp:docPr id="1486237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37187" name="Picture 1" descr="A screenshot of a computer&#10;&#10;AI-generated content may be incorrect."/>
                    <pic:cNvPicPr/>
                  </pic:nvPicPr>
                  <pic:blipFill>
                    <a:blip r:embed="rId11"/>
                    <a:stretch>
                      <a:fillRect/>
                    </a:stretch>
                  </pic:blipFill>
                  <pic:spPr>
                    <a:xfrm>
                      <a:off x="0" y="0"/>
                      <a:ext cx="5706271" cy="3991532"/>
                    </a:xfrm>
                    <a:prstGeom prst="rect">
                      <a:avLst/>
                    </a:prstGeom>
                  </pic:spPr>
                </pic:pic>
              </a:graphicData>
            </a:graphic>
          </wp:inline>
        </w:drawing>
      </w:r>
    </w:p>
    <w:p w14:paraId="522A2207" w14:textId="77777777" w:rsidR="0060748A" w:rsidRDefault="0060748A" w:rsidP="00D70A7C">
      <w:pPr>
        <w:pStyle w:val="CaptionCallout"/>
      </w:pPr>
    </w:p>
    <w:p w14:paraId="7E3DE175" w14:textId="77777777" w:rsidR="0060748A" w:rsidRDefault="0060748A" w:rsidP="00D70A7C">
      <w:pPr>
        <w:pStyle w:val="CaptionCallout"/>
      </w:pPr>
    </w:p>
    <w:p w14:paraId="279E1F79" w14:textId="77777777" w:rsidR="0060748A" w:rsidRDefault="0060748A" w:rsidP="00D70A7C">
      <w:pPr>
        <w:pStyle w:val="CaptionCallout"/>
      </w:pPr>
    </w:p>
    <w:p w14:paraId="034E3C9C" w14:textId="77777777" w:rsidR="0060748A" w:rsidRDefault="0060748A" w:rsidP="00D70A7C">
      <w:pPr>
        <w:pStyle w:val="CaptionCallout"/>
      </w:pPr>
    </w:p>
    <w:p w14:paraId="720F95C5" w14:textId="77777777" w:rsidR="0060748A" w:rsidRDefault="0060748A" w:rsidP="00D70A7C">
      <w:pPr>
        <w:pStyle w:val="CaptionCallout"/>
      </w:pPr>
    </w:p>
    <w:p w14:paraId="7F02DA13" w14:textId="77777777" w:rsidR="0060748A" w:rsidRDefault="0060748A" w:rsidP="00D70A7C">
      <w:pPr>
        <w:pStyle w:val="CaptionCallout"/>
      </w:pPr>
    </w:p>
    <w:p w14:paraId="4434FCC2" w14:textId="77777777" w:rsidR="0060748A" w:rsidRDefault="0060748A" w:rsidP="00D70A7C">
      <w:pPr>
        <w:pStyle w:val="CaptionCallout"/>
      </w:pPr>
    </w:p>
    <w:p w14:paraId="64A50EB4" w14:textId="77777777" w:rsidR="0060748A" w:rsidRDefault="0060748A" w:rsidP="00D70A7C">
      <w:pPr>
        <w:pStyle w:val="CaptionCallout"/>
      </w:pPr>
    </w:p>
    <w:p w14:paraId="39147CD5" w14:textId="77777777" w:rsidR="0060748A" w:rsidRDefault="0060748A" w:rsidP="00D70A7C">
      <w:pPr>
        <w:pStyle w:val="CaptionCallout"/>
      </w:pPr>
    </w:p>
    <w:p w14:paraId="172958B4" w14:textId="2B3205C7" w:rsidR="00D70A7C" w:rsidRDefault="00D70A7C" w:rsidP="00D70A7C">
      <w:pPr>
        <w:pStyle w:val="CaptionCallout"/>
      </w:pPr>
      <w:r>
        <w:lastRenderedPageBreak/>
        <w:t>Table 2.</w:t>
      </w:r>
    </w:p>
    <w:p w14:paraId="469DBC35" w14:textId="54DA09A3" w:rsidR="00D70A7C" w:rsidRDefault="00D70A7C" w:rsidP="00D70A7C">
      <w:pPr>
        <w:pStyle w:val="Caption"/>
      </w:pPr>
      <w:r>
        <w:t>Distribution data of laureates ages at the time the Nobel Prize was awarded</w:t>
      </w:r>
      <w:r w:rsidR="0060748A">
        <w:t xml:space="preserve"> and count of awards per category</w:t>
      </w:r>
      <w:r>
        <w:t>.</w:t>
      </w:r>
    </w:p>
    <w:p w14:paraId="68CD1A65" w14:textId="06A3304B" w:rsidR="00D70A7C" w:rsidRDefault="00D70A7C" w:rsidP="00530EF3">
      <w:pPr>
        <w:pStyle w:val="NoIndent"/>
        <w:rPr>
          <w:rFonts w:ascii="Calibri" w:eastAsia="Calibri" w:hAnsi="Calibri" w:cs="Calibri"/>
          <w:color w:val="000000" w:themeColor="text1"/>
        </w:rPr>
      </w:pPr>
      <w:r w:rsidRPr="00D70A7C">
        <w:rPr>
          <w:rFonts w:ascii="Calibri" w:eastAsia="Calibri" w:hAnsi="Calibri" w:cs="Calibri"/>
          <w:color w:val="000000" w:themeColor="text1"/>
        </w:rPr>
        <w:drawing>
          <wp:inline distT="0" distB="0" distL="0" distR="0" wp14:anchorId="3D806225" wp14:editId="5D49EF0D">
            <wp:extent cx="3886742" cy="2286319"/>
            <wp:effectExtent l="0" t="0" r="0" b="0"/>
            <wp:docPr id="4628580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58007" name="Picture 1" descr="A screenshot of a graph&#10;&#10;AI-generated content may be incorrect."/>
                    <pic:cNvPicPr/>
                  </pic:nvPicPr>
                  <pic:blipFill>
                    <a:blip r:embed="rId12"/>
                    <a:stretch>
                      <a:fillRect/>
                    </a:stretch>
                  </pic:blipFill>
                  <pic:spPr>
                    <a:xfrm>
                      <a:off x="0" y="0"/>
                      <a:ext cx="3886742" cy="2286319"/>
                    </a:xfrm>
                    <a:prstGeom prst="rect">
                      <a:avLst/>
                    </a:prstGeom>
                  </pic:spPr>
                </pic:pic>
              </a:graphicData>
            </a:graphic>
          </wp:inline>
        </w:drawing>
      </w:r>
    </w:p>
    <w:p w14:paraId="53E8D5E0" w14:textId="41CCBCCD" w:rsidR="00447BB1" w:rsidRDefault="00447BB1" w:rsidP="0095194F">
      <w:pPr>
        <w:pStyle w:val="CaptionCallout"/>
      </w:pPr>
      <w:r>
        <w:t>Table 3.</w:t>
      </w:r>
    </w:p>
    <w:p w14:paraId="07CB01BA" w14:textId="2FFEE59C" w:rsidR="00447BB1" w:rsidRPr="0095194F" w:rsidRDefault="00447BB1" w:rsidP="0095194F">
      <w:pPr>
        <w:pStyle w:val="Caption"/>
      </w:pPr>
      <w:r w:rsidRPr="0095194F">
        <w:t>Age at time of award metrics.</w:t>
      </w:r>
    </w:p>
    <w:p w14:paraId="3CE120F8" w14:textId="70AF568D" w:rsidR="00447BB1" w:rsidRDefault="00447BB1" w:rsidP="00530EF3">
      <w:pPr>
        <w:pStyle w:val="NoIndent"/>
        <w:rPr>
          <w:rFonts w:ascii="Calibri" w:eastAsia="Calibri" w:hAnsi="Calibri" w:cs="Calibri"/>
          <w:color w:val="000000" w:themeColor="text1"/>
        </w:rPr>
      </w:pPr>
      <w:r w:rsidRPr="00447BB1">
        <w:rPr>
          <w:rFonts w:ascii="Calibri" w:eastAsia="Calibri" w:hAnsi="Calibri" w:cs="Calibri"/>
          <w:color w:val="000000" w:themeColor="text1"/>
        </w:rPr>
        <w:drawing>
          <wp:inline distT="0" distB="0" distL="0" distR="0" wp14:anchorId="11984162" wp14:editId="3BF7D40B">
            <wp:extent cx="2353003" cy="1476581"/>
            <wp:effectExtent l="0" t="0" r="9525" b="9525"/>
            <wp:docPr id="1587582129" name="Picture 1"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82129" name="Picture 1" descr="A screen shot of numbers&#10;&#10;AI-generated content may be incorrect."/>
                    <pic:cNvPicPr/>
                  </pic:nvPicPr>
                  <pic:blipFill>
                    <a:blip r:embed="rId13"/>
                    <a:stretch>
                      <a:fillRect/>
                    </a:stretch>
                  </pic:blipFill>
                  <pic:spPr>
                    <a:xfrm>
                      <a:off x="0" y="0"/>
                      <a:ext cx="2353003" cy="1476581"/>
                    </a:xfrm>
                    <a:prstGeom prst="rect">
                      <a:avLst/>
                    </a:prstGeom>
                  </pic:spPr>
                </pic:pic>
              </a:graphicData>
            </a:graphic>
          </wp:inline>
        </w:drawing>
      </w:r>
    </w:p>
    <w:p w14:paraId="72EF5D23" w14:textId="77777777" w:rsidR="576062CF" w:rsidRDefault="576062CF">
      <w:r>
        <w:br w:type="page"/>
      </w:r>
    </w:p>
    <w:p w14:paraId="63D50BD0" w14:textId="77777777" w:rsidR="576062CF" w:rsidRDefault="0095194F" w:rsidP="00B5233A">
      <w:pPr>
        <w:pStyle w:val="TableHeading"/>
      </w:pPr>
      <w:sdt>
        <w:sdtPr>
          <w:id w:val="276222477"/>
          <w:placeholder>
            <w:docPart w:val="2038F33B27354C389A8E49CDA94D844B"/>
          </w:placeholder>
          <w:temporary/>
          <w:showingPlcHdr/>
          <w15:appearance w15:val="hidden"/>
        </w:sdtPr>
        <w:sdtEndPr/>
        <w:sdtContent>
          <w:r w:rsidR="00823731" w:rsidRPr="00B5233A">
            <w:t>Figures Title</w:t>
          </w:r>
        </w:sdtContent>
      </w:sdt>
      <w:r w:rsidR="576062CF" w:rsidRPr="576062CF">
        <w:t xml:space="preserve"> </w:t>
      </w:r>
    </w:p>
    <w:p w14:paraId="7F330D64" w14:textId="77777777" w:rsidR="00530EF3" w:rsidRPr="00530EF3" w:rsidRDefault="0095194F" w:rsidP="00530EF3">
      <w:pPr>
        <w:pStyle w:val="CaptionCallout"/>
      </w:pPr>
      <w:sdt>
        <w:sdtPr>
          <w:rPr>
            <w:i/>
            <w:iCs/>
          </w:rPr>
          <w:id w:val="748705629"/>
          <w:placeholder>
            <w:docPart w:val="EADBAE456D6C445D968CEC4F79F0C5D9"/>
          </w:placeholder>
          <w:temporary/>
          <w:showingPlcHdr/>
          <w15:appearance w15:val="hidden"/>
        </w:sdtPr>
        <w:sdtEndPr/>
        <w:sdtContent>
          <w:r w:rsidR="00530EF3" w:rsidRPr="00530EF3">
            <w:t>Figure 1.</w:t>
          </w:r>
        </w:sdtContent>
      </w:sdt>
      <w:r w:rsidR="00530EF3" w:rsidRPr="00530EF3">
        <w:t xml:space="preserve"> </w:t>
      </w:r>
    </w:p>
    <w:p w14:paraId="6678D5F0" w14:textId="724E4A02" w:rsidR="576062CF" w:rsidRDefault="004A73B7" w:rsidP="009304C9">
      <w:pPr>
        <w:ind w:firstLine="0"/>
      </w:pPr>
      <w:r w:rsidRPr="004A73B7">
        <w:drawing>
          <wp:inline distT="0" distB="0" distL="0" distR="0" wp14:anchorId="407A130E" wp14:editId="35C80703">
            <wp:extent cx="5943600" cy="2959100"/>
            <wp:effectExtent l="0" t="0" r="0" b="0"/>
            <wp:docPr id="29341233" name="Picture 1" descr="A blue graph with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1233" name="Picture 1" descr="A blue graph with red dotted line&#10;&#10;AI-generated content may be incorrect."/>
                    <pic:cNvPicPr/>
                  </pic:nvPicPr>
                  <pic:blipFill>
                    <a:blip r:embed="rId14"/>
                    <a:stretch>
                      <a:fillRect/>
                    </a:stretch>
                  </pic:blipFill>
                  <pic:spPr>
                    <a:xfrm>
                      <a:off x="0" y="0"/>
                      <a:ext cx="5943600" cy="2959100"/>
                    </a:xfrm>
                    <a:prstGeom prst="rect">
                      <a:avLst/>
                    </a:prstGeom>
                  </pic:spPr>
                </pic:pic>
              </a:graphicData>
            </a:graphic>
          </wp:inline>
        </w:drawing>
      </w:r>
    </w:p>
    <w:p w14:paraId="07942200" w14:textId="3A3F3DBC" w:rsidR="004A73B7" w:rsidRDefault="004A73B7" w:rsidP="0095194F">
      <w:pPr>
        <w:pStyle w:val="CaptionCallout"/>
      </w:pPr>
      <w:r>
        <w:t>Figure 2.</w:t>
      </w:r>
    </w:p>
    <w:p w14:paraId="7F593A33" w14:textId="0D30485F" w:rsidR="004A73B7" w:rsidRDefault="004A73B7" w:rsidP="009304C9">
      <w:pPr>
        <w:ind w:firstLine="0"/>
      </w:pPr>
      <w:r w:rsidRPr="004A73B7">
        <w:drawing>
          <wp:inline distT="0" distB="0" distL="0" distR="0" wp14:anchorId="10552DB8" wp14:editId="06486FBD">
            <wp:extent cx="5336987" cy="3705101"/>
            <wp:effectExtent l="0" t="0" r="0" b="0"/>
            <wp:docPr id="27979166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1666" name="Picture 1" descr="A graph of a bar chart&#10;&#10;AI-generated content may be incorrect."/>
                    <pic:cNvPicPr/>
                  </pic:nvPicPr>
                  <pic:blipFill>
                    <a:blip r:embed="rId15"/>
                    <a:stretch>
                      <a:fillRect/>
                    </a:stretch>
                  </pic:blipFill>
                  <pic:spPr>
                    <a:xfrm>
                      <a:off x="0" y="0"/>
                      <a:ext cx="5345664" cy="3711125"/>
                    </a:xfrm>
                    <a:prstGeom prst="rect">
                      <a:avLst/>
                    </a:prstGeom>
                  </pic:spPr>
                </pic:pic>
              </a:graphicData>
            </a:graphic>
          </wp:inline>
        </w:drawing>
      </w:r>
    </w:p>
    <w:p w14:paraId="4B27F472" w14:textId="77777777" w:rsidR="0095194F" w:rsidRDefault="0095194F" w:rsidP="009304C9">
      <w:pPr>
        <w:ind w:firstLine="0"/>
      </w:pPr>
    </w:p>
    <w:p w14:paraId="69595711" w14:textId="6A6BADD7" w:rsidR="004A73B7" w:rsidRDefault="004A73B7" w:rsidP="0095194F">
      <w:pPr>
        <w:pStyle w:val="CaptionCallout"/>
      </w:pPr>
      <w:r>
        <w:lastRenderedPageBreak/>
        <w:t>Figure 3.</w:t>
      </w:r>
    </w:p>
    <w:p w14:paraId="510B7604" w14:textId="6A5CB1DF" w:rsidR="004A73B7" w:rsidRDefault="004A73B7" w:rsidP="009304C9">
      <w:pPr>
        <w:ind w:firstLine="0"/>
      </w:pPr>
      <w:r w:rsidRPr="004A73B7">
        <w:drawing>
          <wp:inline distT="0" distB="0" distL="0" distR="0" wp14:anchorId="0120A44A" wp14:editId="33088590">
            <wp:extent cx="5639547" cy="3598224"/>
            <wp:effectExtent l="0" t="0" r="0" b="2540"/>
            <wp:docPr id="2051212678"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12678" name="Picture 1" descr="A graph of blue and orange bars&#10;&#10;AI-generated content may be incorrect."/>
                    <pic:cNvPicPr/>
                  </pic:nvPicPr>
                  <pic:blipFill>
                    <a:blip r:embed="rId16"/>
                    <a:stretch>
                      <a:fillRect/>
                    </a:stretch>
                  </pic:blipFill>
                  <pic:spPr>
                    <a:xfrm>
                      <a:off x="0" y="0"/>
                      <a:ext cx="5643649" cy="3600841"/>
                    </a:xfrm>
                    <a:prstGeom prst="rect">
                      <a:avLst/>
                    </a:prstGeom>
                  </pic:spPr>
                </pic:pic>
              </a:graphicData>
            </a:graphic>
          </wp:inline>
        </w:drawing>
      </w:r>
    </w:p>
    <w:p w14:paraId="67C33D8D" w14:textId="5552C085" w:rsidR="004A73B7" w:rsidRDefault="004A73B7" w:rsidP="0095194F">
      <w:pPr>
        <w:pStyle w:val="CaptionCallout"/>
      </w:pPr>
      <w:r>
        <w:t>Figure 4.</w:t>
      </w:r>
    </w:p>
    <w:p w14:paraId="2D04AE6F" w14:textId="4C07F6BF" w:rsidR="004A73B7" w:rsidRDefault="004A73B7" w:rsidP="009304C9">
      <w:pPr>
        <w:ind w:firstLine="0"/>
      </w:pPr>
      <w:r w:rsidRPr="004A73B7">
        <w:drawing>
          <wp:inline distT="0" distB="0" distL="0" distR="0" wp14:anchorId="6891D55A" wp14:editId="5BED48F1">
            <wp:extent cx="5599508" cy="3574473"/>
            <wp:effectExtent l="0" t="0" r="1270" b="6985"/>
            <wp:docPr id="139833569"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3569" name="Picture 1" descr="A diagram of a number of blue squares&#10;&#10;AI-generated content may be incorrect."/>
                    <pic:cNvPicPr/>
                  </pic:nvPicPr>
                  <pic:blipFill>
                    <a:blip r:embed="rId17"/>
                    <a:stretch>
                      <a:fillRect/>
                    </a:stretch>
                  </pic:blipFill>
                  <pic:spPr>
                    <a:xfrm>
                      <a:off x="0" y="0"/>
                      <a:ext cx="5604732" cy="3577808"/>
                    </a:xfrm>
                    <a:prstGeom prst="rect">
                      <a:avLst/>
                    </a:prstGeom>
                  </pic:spPr>
                </pic:pic>
              </a:graphicData>
            </a:graphic>
          </wp:inline>
        </w:drawing>
      </w:r>
    </w:p>
    <w:p w14:paraId="25BA08D9" w14:textId="76D799DB" w:rsidR="004A73B7" w:rsidRDefault="004A73B7" w:rsidP="0095194F">
      <w:pPr>
        <w:pStyle w:val="CaptionCallout"/>
      </w:pPr>
      <w:r>
        <w:lastRenderedPageBreak/>
        <w:t xml:space="preserve">Figure 5. </w:t>
      </w:r>
    </w:p>
    <w:p w14:paraId="6A111896" w14:textId="41023FA2" w:rsidR="004A73B7" w:rsidRDefault="004A73B7" w:rsidP="009304C9">
      <w:pPr>
        <w:ind w:firstLine="0"/>
      </w:pPr>
      <w:r w:rsidRPr="004A73B7">
        <w:drawing>
          <wp:inline distT="0" distB="0" distL="0" distR="0" wp14:anchorId="0E500172" wp14:editId="17ED4384">
            <wp:extent cx="6305550" cy="3431969"/>
            <wp:effectExtent l="0" t="0" r="0" b="0"/>
            <wp:docPr id="125868640" name="Picture 1" descr="A graph of the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640" name="Picture 1" descr="A graph of the number of countries/regions&#10;&#10;AI-generated content may be incorrect."/>
                    <pic:cNvPicPr/>
                  </pic:nvPicPr>
                  <pic:blipFill>
                    <a:blip r:embed="rId18"/>
                    <a:stretch>
                      <a:fillRect/>
                    </a:stretch>
                  </pic:blipFill>
                  <pic:spPr>
                    <a:xfrm>
                      <a:off x="0" y="0"/>
                      <a:ext cx="6349912" cy="3456114"/>
                    </a:xfrm>
                    <a:prstGeom prst="rect">
                      <a:avLst/>
                    </a:prstGeom>
                  </pic:spPr>
                </pic:pic>
              </a:graphicData>
            </a:graphic>
          </wp:inline>
        </w:drawing>
      </w:r>
    </w:p>
    <w:p w14:paraId="20EA4C49" w14:textId="5FDF21DE" w:rsidR="004A73B7" w:rsidRDefault="004A73B7" w:rsidP="0095194F">
      <w:pPr>
        <w:pStyle w:val="CaptionCallout"/>
      </w:pPr>
      <w:r>
        <w:t>Figure 6.</w:t>
      </w:r>
    </w:p>
    <w:p w14:paraId="73FF1AC9" w14:textId="73AB05D2" w:rsidR="004A73B7" w:rsidRDefault="004A73B7" w:rsidP="009304C9">
      <w:pPr>
        <w:ind w:firstLine="0"/>
      </w:pPr>
      <w:r w:rsidRPr="004A73B7">
        <w:drawing>
          <wp:inline distT="0" distB="0" distL="0" distR="0" wp14:anchorId="030B3677" wp14:editId="7FDDAA89">
            <wp:extent cx="6257925" cy="3384468"/>
            <wp:effectExtent l="0" t="0" r="0" b="6985"/>
            <wp:docPr id="1962512142" name="Picture 1" descr="A graph of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2142" name="Picture 1" descr="A graph of number of countries/regions&#10;&#10;AI-generated content may be incorrect."/>
                    <pic:cNvPicPr/>
                  </pic:nvPicPr>
                  <pic:blipFill>
                    <a:blip r:embed="rId19"/>
                    <a:stretch>
                      <a:fillRect/>
                    </a:stretch>
                  </pic:blipFill>
                  <pic:spPr>
                    <a:xfrm>
                      <a:off x="0" y="0"/>
                      <a:ext cx="6277041" cy="3394807"/>
                    </a:xfrm>
                    <a:prstGeom prst="rect">
                      <a:avLst/>
                    </a:prstGeom>
                  </pic:spPr>
                </pic:pic>
              </a:graphicData>
            </a:graphic>
          </wp:inline>
        </w:drawing>
      </w:r>
    </w:p>
    <w:p w14:paraId="3A96047E" w14:textId="77777777" w:rsidR="0095194F" w:rsidRDefault="0095194F" w:rsidP="009304C9">
      <w:pPr>
        <w:ind w:firstLine="0"/>
      </w:pPr>
    </w:p>
    <w:p w14:paraId="28393F5E" w14:textId="684987FC" w:rsidR="004A73B7" w:rsidRDefault="004A73B7" w:rsidP="0095194F">
      <w:pPr>
        <w:pStyle w:val="CaptionCallout"/>
      </w:pPr>
      <w:r>
        <w:lastRenderedPageBreak/>
        <w:t>Figure 7.</w:t>
      </w:r>
    </w:p>
    <w:p w14:paraId="66BF06C5" w14:textId="5F07929D" w:rsidR="004A73B7" w:rsidRDefault="004A73B7" w:rsidP="009304C9">
      <w:pPr>
        <w:ind w:firstLine="0"/>
      </w:pPr>
      <w:r w:rsidRPr="004A73B7">
        <w:drawing>
          <wp:inline distT="0" distB="0" distL="0" distR="0" wp14:anchorId="4090754A" wp14:editId="4A9EDBDF">
            <wp:extent cx="5943600" cy="3361690"/>
            <wp:effectExtent l="0" t="0" r="0" b="0"/>
            <wp:docPr id="1890739290" name="Picture 1"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39290" name="Picture 1" descr="A graph of different colored rectangular shapes&#10;&#10;AI-generated content may be incorrect."/>
                    <pic:cNvPicPr/>
                  </pic:nvPicPr>
                  <pic:blipFill>
                    <a:blip r:embed="rId20"/>
                    <a:stretch>
                      <a:fillRect/>
                    </a:stretch>
                  </pic:blipFill>
                  <pic:spPr>
                    <a:xfrm>
                      <a:off x="0" y="0"/>
                      <a:ext cx="5943600" cy="3361690"/>
                    </a:xfrm>
                    <a:prstGeom prst="rect">
                      <a:avLst/>
                    </a:prstGeom>
                  </pic:spPr>
                </pic:pic>
              </a:graphicData>
            </a:graphic>
          </wp:inline>
        </w:drawing>
      </w:r>
    </w:p>
    <w:p w14:paraId="37F95DE4" w14:textId="0B1D71D7" w:rsidR="00383161" w:rsidRDefault="00383161" w:rsidP="0095194F">
      <w:pPr>
        <w:pStyle w:val="CaptionCallout"/>
      </w:pPr>
      <w:r>
        <w:t xml:space="preserve">Figure 8. </w:t>
      </w:r>
    </w:p>
    <w:p w14:paraId="6E08F975" w14:textId="0A4A97A1" w:rsidR="00383161" w:rsidRDefault="00383161" w:rsidP="009304C9">
      <w:pPr>
        <w:ind w:firstLine="0"/>
      </w:pPr>
      <w:r w:rsidRPr="00383161">
        <w:drawing>
          <wp:inline distT="0" distB="0" distL="0" distR="0" wp14:anchorId="6AA7B7F4" wp14:editId="4068E0E7">
            <wp:extent cx="5943600" cy="2938145"/>
            <wp:effectExtent l="0" t="0" r="0" b="0"/>
            <wp:docPr id="1909070612" name="Picture 1"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70612" name="Picture 1" descr="A graph of different colored columns&#10;&#10;AI-generated content may be incorrect."/>
                    <pic:cNvPicPr/>
                  </pic:nvPicPr>
                  <pic:blipFill>
                    <a:blip r:embed="rId21"/>
                    <a:stretch>
                      <a:fillRect/>
                    </a:stretch>
                  </pic:blipFill>
                  <pic:spPr>
                    <a:xfrm>
                      <a:off x="0" y="0"/>
                      <a:ext cx="5943600" cy="2938145"/>
                    </a:xfrm>
                    <a:prstGeom prst="rect">
                      <a:avLst/>
                    </a:prstGeom>
                  </pic:spPr>
                </pic:pic>
              </a:graphicData>
            </a:graphic>
          </wp:inline>
        </w:drawing>
      </w:r>
    </w:p>
    <w:p w14:paraId="72AC3B7A" w14:textId="77777777" w:rsidR="0095194F" w:rsidRDefault="0095194F" w:rsidP="009304C9">
      <w:pPr>
        <w:ind w:firstLine="0"/>
      </w:pPr>
    </w:p>
    <w:p w14:paraId="4BBE920D" w14:textId="77777777" w:rsidR="0095194F" w:rsidRDefault="0095194F" w:rsidP="009304C9">
      <w:pPr>
        <w:ind w:firstLine="0"/>
      </w:pPr>
    </w:p>
    <w:p w14:paraId="3D6E1EDE" w14:textId="77777777" w:rsidR="0095194F" w:rsidRDefault="0095194F" w:rsidP="009304C9">
      <w:pPr>
        <w:ind w:firstLine="0"/>
      </w:pPr>
    </w:p>
    <w:p w14:paraId="258AED81" w14:textId="08AB0E58" w:rsidR="00383161" w:rsidRDefault="00383161" w:rsidP="0095194F">
      <w:pPr>
        <w:pStyle w:val="CaptionCallout"/>
      </w:pPr>
      <w:r>
        <w:lastRenderedPageBreak/>
        <w:t>Figure 9.</w:t>
      </w:r>
    </w:p>
    <w:p w14:paraId="544BA28D" w14:textId="66283ECC" w:rsidR="00383161" w:rsidRDefault="00383161" w:rsidP="009304C9">
      <w:pPr>
        <w:ind w:firstLine="0"/>
      </w:pPr>
      <w:r w:rsidRPr="00383161">
        <w:drawing>
          <wp:inline distT="0" distB="0" distL="0" distR="0" wp14:anchorId="30FE062E" wp14:editId="7059A28C">
            <wp:extent cx="5943600" cy="3228975"/>
            <wp:effectExtent l="0" t="0" r="0" b="9525"/>
            <wp:docPr id="952894829"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4829" name="Picture 1" descr="A graph of a line graph&#10;&#10;AI-generated content may be incorrect."/>
                    <pic:cNvPicPr/>
                  </pic:nvPicPr>
                  <pic:blipFill>
                    <a:blip r:embed="rId22"/>
                    <a:stretch>
                      <a:fillRect/>
                    </a:stretch>
                  </pic:blipFill>
                  <pic:spPr>
                    <a:xfrm>
                      <a:off x="0" y="0"/>
                      <a:ext cx="5943600" cy="3228975"/>
                    </a:xfrm>
                    <a:prstGeom prst="rect">
                      <a:avLst/>
                    </a:prstGeom>
                  </pic:spPr>
                </pic:pic>
              </a:graphicData>
            </a:graphic>
          </wp:inline>
        </w:drawing>
      </w:r>
    </w:p>
    <w:p w14:paraId="41A6A3F1" w14:textId="4325EDD8" w:rsidR="00383161" w:rsidRDefault="00383161" w:rsidP="0095194F">
      <w:pPr>
        <w:pStyle w:val="CaptionCallout"/>
      </w:pPr>
      <w:r>
        <w:t>Figure 10.</w:t>
      </w:r>
    </w:p>
    <w:p w14:paraId="3BAD3FD9" w14:textId="6D11B755" w:rsidR="00383161" w:rsidRDefault="00383161" w:rsidP="009304C9">
      <w:pPr>
        <w:ind w:firstLine="0"/>
      </w:pPr>
      <w:r w:rsidRPr="00383161">
        <w:drawing>
          <wp:inline distT="0" distB="0" distL="0" distR="0" wp14:anchorId="5BB31E01" wp14:editId="59A0BC81">
            <wp:extent cx="5943600" cy="2437130"/>
            <wp:effectExtent l="0" t="0" r="0" b="1270"/>
            <wp:docPr id="1475083025" name="Picture 1" descr="A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83025" name="Picture 1" descr="A graph with blue and white stripes&#10;&#10;AI-generated content may be incorrect."/>
                    <pic:cNvPicPr/>
                  </pic:nvPicPr>
                  <pic:blipFill>
                    <a:blip r:embed="rId23"/>
                    <a:stretch>
                      <a:fillRect/>
                    </a:stretch>
                  </pic:blipFill>
                  <pic:spPr>
                    <a:xfrm>
                      <a:off x="0" y="0"/>
                      <a:ext cx="5943600" cy="2437130"/>
                    </a:xfrm>
                    <a:prstGeom prst="rect">
                      <a:avLst/>
                    </a:prstGeom>
                  </pic:spPr>
                </pic:pic>
              </a:graphicData>
            </a:graphic>
          </wp:inline>
        </w:drawing>
      </w:r>
    </w:p>
    <w:p w14:paraId="4C4895E7" w14:textId="77777777" w:rsidR="0095194F" w:rsidRDefault="0095194F" w:rsidP="009304C9">
      <w:pPr>
        <w:ind w:firstLine="0"/>
      </w:pPr>
    </w:p>
    <w:p w14:paraId="2F4382CD" w14:textId="77777777" w:rsidR="0095194F" w:rsidRDefault="0095194F" w:rsidP="009304C9">
      <w:pPr>
        <w:ind w:firstLine="0"/>
      </w:pPr>
    </w:p>
    <w:p w14:paraId="62322F21" w14:textId="77777777" w:rsidR="0095194F" w:rsidRDefault="0095194F" w:rsidP="009304C9">
      <w:pPr>
        <w:ind w:firstLine="0"/>
      </w:pPr>
    </w:p>
    <w:p w14:paraId="4F8E1245" w14:textId="77777777" w:rsidR="0095194F" w:rsidRDefault="0095194F" w:rsidP="009304C9">
      <w:pPr>
        <w:ind w:firstLine="0"/>
      </w:pPr>
    </w:p>
    <w:p w14:paraId="0B8C52FB" w14:textId="0742F21E" w:rsidR="00383161" w:rsidRDefault="00383161" w:rsidP="0095194F">
      <w:pPr>
        <w:pStyle w:val="CaptionCallout"/>
      </w:pPr>
      <w:r>
        <w:lastRenderedPageBreak/>
        <w:t>Figure 11.</w:t>
      </w:r>
    </w:p>
    <w:p w14:paraId="2BF4E111" w14:textId="1448FDBA" w:rsidR="00383161" w:rsidRDefault="00383161" w:rsidP="009304C9">
      <w:pPr>
        <w:ind w:firstLine="0"/>
      </w:pPr>
      <w:r w:rsidRPr="00383161">
        <w:drawing>
          <wp:inline distT="0" distB="0" distL="0" distR="0" wp14:anchorId="4F3A8A0F" wp14:editId="57B7424D">
            <wp:extent cx="5943600" cy="3543300"/>
            <wp:effectExtent l="0" t="0" r="0" b="0"/>
            <wp:docPr id="176557408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4082" name="Picture 1" descr="A graph of different colored bars&#10;&#10;AI-generated content may be incorrect."/>
                    <pic:cNvPicPr/>
                  </pic:nvPicPr>
                  <pic:blipFill>
                    <a:blip r:embed="rId24"/>
                    <a:stretch>
                      <a:fillRect/>
                    </a:stretch>
                  </pic:blipFill>
                  <pic:spPr>
                    <a:xfrm>
                      <a:off x="0" y="0"/>
                      <a:ext cx="5943600" cy="3543300"/>
                    </a:xfrm>
                    <a:prstGeom prst="rect">
                      <a:avLst/>
                    </a:prstGeom>
                  </pic:spPr>
                </pic:pic>
              </a:graphicData>
            </a:graphic>
          </wp:inline>
        </w:drawing>
      </w:r>
    </w:p>
    <w:p w14:paraId="7A84C429" w14:textId="49CB84BE" w:rsidR="00383161" w:rsidRDefault="00383161" w:rsidP="0095194F">
      <w:pPr>
        <w:pStyle w:val="CaptionCallout"/>
      </w:pPr>
      <w:r>
        <w:t>Figure 12.</w:t>
      </w:r>
    </w:p>
    <w:p w14:paraId="4ABD9C63" w14:textId="0C0C7CDA" w:rsidR="00383161" w:rsidRDefault="00383161" w:rsidP="009304C9">
      <w:pPr>
        <w:ind w:firstLine="0"/>
      </w:pPr>
      <w:r w:rsidRPr="00383161">
        <w:drawing>
          <wp:inline distT="0" distB="0" distL="0" distR="0" wp14:anchorId="561E6799" wp14:editId="10806CB7">
            <wp:extent cx="5943600" cy="3221990"/>
            <wp:effectExtent l="0" t="0" r="0" b="0"/>
            <wp:docPr id="30814896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48960" name="Picture 1" descr="A graph of different colored lines&#10;&#10;AI-generated content may be incorrect."/>
                    <pic:cNvPicPr/>
                  </pic:nvPicPr>
                  <pic:blipFill>
                    <a:blip r:embed="rId25"/>
                    <a:stretch>
                      <a:fillRect/>
                    </a:stretch>
                  </pic:blipFill>
                  <pic:spPr>
                    <a:xfrm>
                      <a:off x="0" y="0"/>
                      <a:ext cx="5943600" cy="3221990"/>
                    </a:xfrm>
                    <a:prstGeom prst="rect">
                      <a:avLst/>
                    </a:prstGeom>
                  </pic:spPr>
                </pic:pic>
              </a:graphicData>
            </a:graphic>
          </wp:inline>
        </w:drawing>
      </w:r>
    </w:p>
    <w:sectPr w:rsidR="00383161">
      <w:headerReference w:type="default"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F8773" w14:textId="77777777" w:rsidR="0066427A" w:rsidRDefault="0066427A">
      <w:pPr>
        <w:spacing w:line="240" w:lineRule="auto"/>
      </w:pPr>
      <w:r>
        <w:separator/>
      </w:r>
    </w:p>
  </w:endnote>
  <w:endnote w:type="continuationSeparator" w:id="0">
    <w:p w14:paraId="0166D776" w14:textId="77777777" w:rsidR="0066427A" w:rsidRDefault="0066427A">
      <w:pPr>
        <w:spacing w:line="240" w:lineRule="auto"/>
      </w:pPr>
      <w:r>
        <w:continuationSeparator/>
      </w:r>
    </w:p>
  </w:endnote>
  <w:endnote w:type="continuationNotice" w:id="1">
    <w:p w14:paraId="6626B647" w14:textId="77777777" w:rsidR="0066427A" w:rsidRDefault="006642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232807F" w14:textId="77777777" w:rsidTr="733B038C">
      <w:tc>
        <w:tcPr>
          <w:tcW w:w="3120" w:type="dxa"/>
        </w:tcPr>
        <w:p w14:paraId="54D9C6A2" w14:textId="77777777" w:rsidR="733B038C" w:rsidRDefault="733B038C" w:rsidP="733B038C">
          <w:pPr>
            <w:pStyle w:val="Header"/>
            <w:ind w:left="-115"/>
          </w:pPr>
        </w:p>
      </w:tc>
      <w:tc>
        <w:tcPr>
          <w:tcW w:w="3120" w:type="dxa"/>
        </w:tcPr>
        <w:p w14:paraId="41A61728" w14:textId="77777777" w:rsidR="733B038C" w:rsidRDefault="733B038C" w:rsidP="733B038C">
          <w:pPr>
            <w:pStyle w:val="Header"/>
            <w:jc w:val="center"/>
          </w:pPr>
        </w:p>
      </w:tc>
      <w:tc>
        <w:tcPr>
          <w:tcW w:w="3120" w:type="dxa"/>
        </w:tcPr>
        <w:p w14:paraId="1BD33F5D" w14:textId="77777777" w:rsidR="733B038C" w:rsidRDefault="733B038C" w:rsidP="733B038C">
          <w:pPr>
            <w:pStyle w:val="Header"/>
            <w:ind w:right="-115"/>
            <w:jc w:val="right"/>
          </w:pPr>
        </w:p>
      </w:tc>
    </w:tr>
  </w:tbl>
  <w:p w14:paraId="367833F8"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2EF83C3" w14:textId="77777777" w:rsidTr="733B038C">
      <w:tc>
        <w:tcPr>
          <w:tcW w:w="3120" w:type="dxa"/>
        </w:tcPr>
        <w:p w14:paraId="7538D5F4" w14:textId="77777777" w:rsidR="733B038C" w:rsidRDefault="733B038C" w:rsidP="733B038C">
          <w:pPr>
            <w:pStyle w:val="Header"/>
            <w:ind w:left="-115"/>
          </w:pPr>
        </w:p>
      </w:tc>
      <w:tc>
        <w:tcPr>
          <w:tcW w:w="3120" w:type="dxa"/>
        </w:tcPr>
        <w:p w14:paraId="2074E3E9" w14:textId="77777777" w:rsidR="733B038C" w:rsidRDefault="733B038C" w:rsidP="733B038C">
          <w:pPr>
            <w:pStyle w:val="Header"/>
            <w:jc w:val="center"/>
          </w:pPr>
        </w:p>
      </w:tc>
      <w:tc>
        <w:tcPr>
          <w:tcW w:w="3120" w:type="dxa"/>
        </w:tcPr>
        <w:p w14:paraId="3F5820CF" w14:textId="77777777" w:rsidR="733B038C" w:rsidRDefault="733B038C" w:rsidP="733B038C">
          <w:pPr>
            <w:pStyle w:val="Header"/>
            <w:ind w:right="-115"/>
            <w:jc w:val="right"/>
          </w:pPr>
        </w:p>
      </w:tc>
    </w:tr>
  </w:tbl>
  <w:p w14:paraId="299E8C29"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867C" w14:textId="77777777" w:rsidR="0066427A" w:rsidRDefault="0066427A">
      <w:pPr>
        <w:spacing w:line="240" w:lineRule="auto"/>
      </w:pPr>
      <w:r>
        <w:separator/>
      </w:r>
    </w:p>
  </w:footnote>
  <w:footnote w:type="continuationSeparator" w:id="0">
    <w:p w14:paraId="304B7C73" w14:textId="77777777" w:rsidR="0066427A" w:rsidRDefault="0066427A">
      <w:pPr>
        <w:spacing w:line="240" w:lineRule="auto"/>
      </w:pPr>
      <w:r>
        <w:continuationSeparator/>
      </w:r>
    </w:p>
  </w:footnote>
  <w:footnote w:type="continuationNotice" w:id="1">
    <w:p w14:paraId="11C7ACB3" w14:textId="77777777" w:rsidR="0066427A" w:rsidRDefault="006642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8F6BDF7" w14:textId="77777777" w:rsidTr="008830C9">
      <w:tc>
        <w:tcPr>
          <w:tcW w:w="3120" w:type="dxa"/>
        </w:tcPr>
        <w:p w14:paraId="61EBE8C9" w14:textId="21DA8E80" w:rsidR="00604652" w:rsidRDefault="0066427A" w:rsidP="00604652">
          <w:pPr>
            <w:pStyle w:val="Header"/>
          </w:pPr>
          <w:r>
            <w:t>Nobel Prize</w:t>
          </w:r>
        </w:p>
      </w:tc>
      <w:tc>
        <w:tcPr>
          <w:tcW w:w="3120" w:type="dxa"/>
        </w:tcPr>
        <w:p w14:paraId="324E5949" w14:textId="77777777" w:rsidR="00904DBE" w:rsidRDefault="00904DBE" w:rsidP="00904DBE">
          <w:pPr>
            <w:pStyle w:val="Header"/>
            <w:jc w:val="center"/>
          </w:pPr>
        </w:p>
      </w:tc>
      <w:tc>
        <w:tcPr>
          <w:tcW w:w="3120" w:type="dxa"/>
        </w:tcPr>
        <w:p w14:paraId="02C41F70"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6CE28200"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F6F88A4" w14:textId="77777777" w:rsidTr="00FD478C">
      <w:tc>
        <w:tcPr>
          <w:tcW w:w="3120" w:type="dxa"/>
        </w:tcPr>
        <w:p w14:paraId="7953134B" w14:textId="7124A7DC" w:rsidR="733B038C" w:rsidRPr="00FD478C" w:rsidRDefault="0066427A" w:rsidP="00FD478C">
          <w:pPr>
            <w:pStyle w:val="Header"/>
          </w:pPr>
          <w:r>
            <w:t>Nobel Prize</w:t>
          </w:r>
        </w:p>
      </w:tc>
      <w:tc>
        <w:tcPr>
          <w:tcW w:w="3120" w:type="dxa"/>
        </w:tcPr>
        <w:p w14:paraId="031818FD" w14:textId="77777777" w:rsidR="733B038C" w:rsidRDefault="733B038C" w:rsidP="733B038C">
          <w:pPr>
            <w:pStyle w:val="Header"/>
            <w:jc w:val="center"/>
          </w:pPr>
        </w:p>
      </w:tc>
      <w:tc>
        <w:tcPr>
          <w:tcW w:w="3120" w:type="dxa"/>
        </w:tcPr>
        <w:p w14:paraId="4E835563" w14:textId="77777777" w:rsidR="733B038C" w:rsidRDefault="733B038C" w:rsidP="733B038C">
          <w:pPr>
            <w:pStyle w:val="Header"/>
            <w:ind w:right="-115"/>
            <w:jc w:val="right"/>
          </w:pPr>
        </w:p>
      </w:tc>
    </w:tr>
  </w:tbl>
  <w:p w14:paraId="14D9C59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3C3C"/>
    <w:multiLevelType w:val="hybridMultilevel"/>
    <w:tmpl w:val="14B011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58F3991"/>
    <w:multiLevelType w:val="hybridMultilevel"/>
    <w:tmpl w:val="5EC65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017E60"/>
    <w:multiLevelType w:val="hybridMultilevel"/>
    <w:tmpl w:val="10BEB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DCE63D0"/>
    <w:multiLevelType w:val="hybridMultilevel"/>
    <w:tmpl w:val="FC6A3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5C15AA6"/>
    <w:multiLevelType w:val="hybridMultilevel"/>
    <w:tmpl w:val="C6F66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A3F5305"/>
    <w:multiLevelType w:val="hybridMultilevel"/>
    <w:tmpl w:val="56569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BA548F1"/>
    <w:multiLevelType w:val="hybridMultilevel"/>
    <w:tmpl w:val="2F484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95693058">
    <w:abstractNumId w:val="4"/>
  </w:num>
  <w:num w:numId="2" w16cid:durableId="1996377256">
    <w:abstractNumId w:val="1"/>
  </w:num>
  <w:num w:numId="3" w16cid:durableId="2585841">
    <w:abstractNumId w:val="0"/>
  </w:num>
  <w:num w:numId="4" w16cid:durableId="380714869">
    <w:abstractNumId w:val="2"/>
  </w:num>
  <w:num w:numId="5" w16cid:durableId="979504401">
    <w:abstractNumId w:val="5"/>
  </w:num>
  <w:num w:numId="6" w16cid:durableId="1847162991">
    <w:abstractNumId w:val="6"/>
  </w:num>
  <w:num w:numId="7" w16cid:durableId="1341661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27A"/>
    <w:rsid w:val="001C488F"/>
    <w:rsid w:val="002C3BE4"/>
    <w:rsid w:val="002F7E04"/>
    <w:rsid w:val="00371BD9"/>
    <w:rsid w:val="00383161"/>
    <w:rsid w:val="003A4168"/>
    <w:rsid w:val="003E57E5"/>
    <w:rsid w:val="0042207D"/>
    <w:rsid w:val="00447BB1"/>
    <w:rsid w:val="004A73B7"/>
    <w:rsid w:val="004C683E"/>
    <w:rsid w:val="00500997"/>
    <w:rsid w:val="00530EF3"/>
    <w:rsid w:val="005936DA"/>
    <w:rsid w:val="00604652"/>
    <w:rsid w:val="0060748A"/>
    <w:rsid w:val="0062356C"/>
    <w:rsid w:val="0066427A"/>
    <w:rsid w:val="006C101C"/>
    <w:rsid w:val="006F2EB7"/>
    <w:rsid w:val="006F4709"/>
    <w:rsid w:val="00702B81"/>
    <w:rsid w:val="00727711"/>
    <w:rsid w:val="0074264E"/>
    <w:rsid w:val="00767E4C"/>
    <w:rsid w:val="00796468"/>
    <w:rsid w:val="007D4A2B"/>
    <w:rsid w:val="007E2D6A"/>
    <w:rsid w:val="008078FA"/>
    <w:rsid w:val="00823731"/>
    <w:rsid w:val="00904DBE"/>
    <w:rsid w:val="009304C9"/>
    <w:rsid w:val="0095194F"/>
    <w:rsid w:val="00981AFA"/>
    <w:rsid w:val="009F1DA5"/>
    <w:rsid w:val="00A23576"/>
    <w:rsid w:val="00A75901"/>
    <w:rsid w:val="00AD6750"/>
    <w:rsid w:val="00AF2001"/>
    <w:rsid w:val="00B5233A"/>
    <w:rsid w:val="00BA6612"/>
    <w:rsid w:val="00BD3F1C"/>
    <w:rsid w:val="00BF33A3"/>
    <w:rsid w:val="00C15C56"/>
    <w:rsid w:val="00C26C30"/>
    <w:rsid w:val="00C32C11"/>
    <w:rsid w:val="00C54E49"/>
    <w:rsid w:val="00C73A07"/>
    <w:rsid w:val="00CA1E31"/>
    <w:rsid w:val="00CD7F50"/>
    <w:rsid w:val="00D70034"/>
    <w:rsid w:val="00D70A7C"/>
    <w:rsid w:val="00DA395D"/>
    <w:rsid w:val="00DF1ADF"/>
    <w:rsid w:val="00DF3215"/>
    <w:rsid w:val="00E078FD"/>
    <w:rsid w:val="00E23707"/>
    <w:rsid w:val="00E879E7"/>
    <w:rsid w:val="00F215BB"/>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66085"/>
  <w15:chartTrackingRefBased/>
  <w15:docId w15:val="{C74923A6-818A-42F4-B62A-D14E9DA6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66427A"/>
    <w:rPr>
      <w:color w:val="605E5C"/>
      <w:shd w:val="clear" w:color="auto" w:fill="E1DFDD"/>
    </w:rPr>
  </w:style>
  <w:style w:type="paragraph" w:styleId="ListParagraph">
    <w:name w:val="List Paragraph"/>
    <w:basedOn w:val="Normal"/>
    <w:uiPriority w:val="34"/>
    <w:qFormat/>
    <w:rsid w:val="0066427A"/>
    <w:pPr>
      <w:ind w:left="720"/>
      <w:contextualSpacing/>
    </w:pPr>
  </w:style>
  <w:style w:type="character" w:styleId="FollowedHyperlink">
    <w:name w:val="FollowedHyperlink"/>
    <w:basedOn w:val="DefaultParagraphFont"/>
    <w:uiPriority w:val="99"/>
    <w:semiHidden/>
    <w:unhideWhenUsed/>
    <w:rsid w:val="00AF20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84920">
      <w:bodyDiv w:val="1"/>
      <w:marLeft w:val="0"/>
      <w:marRight w:val="0"/>
      <w:marTop w:val="0"/>
      <w:marBottom w:val="0"/>
      <w:divBdr>
        <w:top w:val="none" w:sz="0" w:space="0" w:color="auto"/>
        <w:left w:val="none" w:sz="0" w:space="0" w:color="auto"/>
        <w:bottom w:val="none" w:sz="0" w:space="0" w:color="auto"/>
        <w:right w:val="none" w:sz="0" w:space="0" w:color="auto"/>
      </w:divBdr>
    </w:div>
    <w:div w:id="149074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hyperlink" Target="https://www.kaggle.com/datasets/sazidthe1/nobel-prize-data" TargetMode="External"/><Relationship Id="rId19" Type="http://schemas.openxmlformats.org/officeDocument/2006/relationships/image" Target="media/image9.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nte\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A3196F0A694FD8AD0B98BFADC23CDC"/>
        <w:category>
          <w:name w:val="General"/>
          <w:gallery w:val="placeholder"/>
        </w:category>
        <w:types>
          <w:type w:val="bbPlcHdr"/>
        </w:types>
        <w:behaviors>
          <w:behavior w:val="content"/>
        </w:behaviors>
        <w:guid w:val="{9927AC13-7BF0-4758-9DB2-07BF7784F228}"/>
      </w:docPartPr>
      <w:docPartBody>
        <w:p w:rsidR="00F138C1" w:rsidRDefault="00F138C1">
          <w:pPr>
            <w:pStyle w:val="84A3196F0A694FD8AD0B98BFADC23CDC"/>
          </w:pPr>
          <w:r w:rsidRPr="576062CF">
            <w:t>References</w:t>
          </w:r>
        </w:p>
      </w:docPartBody>
    </w:docPart>
    <w:docPart>
      <w:docPartPr>
        <w:name w:val="C6C43B07484B469FB7180832ECE35382"/>
        <w:category>
          <w:name w:val="General"/>
          <w:gallery w:val="placeholder"/>
        </w:category>
        <w:types>
          <w:type w:val="bbPlcHdr"/>
        </w:types>
        <w:behaviors>
          <w:behavior w:val="content"/>
        </w:behaviors>
        <w:guid w:val="{AEEC423E-BBB0-48BD-96CF-E749EC8FA001}"/>
      </w:docPartPr>
      <w:docPartBody>
        <w:p w:rsidR="00F138C1" w:rsidRDefault="00F138C1">
          <w:pPr>
            <w:pStyle w:val="C6C43B07484B469FB7180832ECE35382"/>
          </w:pPr>
          <w:r w:rsidRPr="576062CF">
            <w:t>Tables</w:t>
          </w:r>
        </w:p>
      </w:docPartBody>
    </w:docPart>
    <w:docPart>
      <w:docPartPr>
        <w:name w:val="EA8B817F050B4448AE8D9BEBA43824CD"/>
        <w:category>
          <w:name w:val="General"/>
          <w:gallery w:val="placeholder"/>
        </w:category>
        <w:types>
          <w:type w:val="bbPlcHdr"/>
        </w:types>
        <w:behaviors>
          <w:behavior w:val="content"/>
        </w:behaviors>
        <w:guid w:val="{07CD310E-1CD0-4C79-B008-05EAA7F87E84}"/>
      </w:docPartPr>
      <w:docPartBody>
        <w:p w:rsidR="00F138C1" w:rsidRDefault="00F138C1">
          <w:pPr>
            <w:pStyle w:val="EA8B817F050B4448AE8D9BEBA43824CD"/>
          </w:pPr>
          <w:r>
            <w:t>Table 1</w:t>
          </w:r>
        </w:p>
      </w:docPartBody>
    </w:docPart>
    <w:docPart>
      <w:docPartPr>
        <w:name w:val="2038F33B27354C389A8E49CDA94D844B"/>
        <w:category>
          <w:name w:val="General"/>
          <w:gallery w:val="placeholder"/>
        </w:category>
        <w:types>
          <w:type w:val="bbPlcHdr"/>
        </w:types>
        <w:behaviors>
          <w:behavior w:val="content"/>
        </w:behaviors>
        <w:guid w:val="{CFF7124E-555F-4C31-984C-8645070F4830}"/>
      </w:docPartPr>
      <w:docPartBody>
        <w:p w:rsidR="00F138C1" w:rsidRDefault="00F138C1">
          <w:pPr>
            <w:pStyle w:val="2038F33B27354C389A8E49CDA94D844B"/>
          </w:pPr>
          <w:r w:rsidRPr="00B5233A">
            <w:t>Figures Title</w:t>
          </w:r>
        </w:p>
      </w:docPartBody>
    </w:docPart>
    <w:docPart>
      <w:docPartPr>
        <w:name w:val="EADBAE456D6C445D968CEC4F79F0C5D9"/>
        <w:category>
          <w:name w:val="General"/>
          <w:gallery w:val="placeholder"/>
        </w:category>
        <w:types>
          <w:type w:val="bbPlcHdr"/>
        </w:types>
        <w:behaviors>
          <w:behavior w:val="content"/>
        </w:behaviors>
        <w:guid w:val="{43F8BFAA-9CF5-4691-8FAD-C3F4DD6CAFEC}"/>
      </w:docPartPr>
      <w:docPartBody>
        <w:p w:rsidR="00F138C1" w:rsidRDefault="00F138C1">
          <w:pPr>
            <w:pStyle w:val="EADBAE456D6C445D968CEC4F79F0C5D9"/>
          </w:pPr>
          <w:r w:rsidRPr="00530EF3">
            <w:rPr>
              <w:b/>
            </w:rPr>
            <w:t>Figure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8C1"/>
    <w:rsid w:val="003E57E5"/>
    <w:rsid w:val="00F138C1"/>
    <w:rsid w:val="00F21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0C475933564A6994286494E9D0B72F">
    <w:name w:val="640C475933564A6994286494E9D0B72F"/>
  </w:style>
  <w:style w:type="paragraph" w:customStyle="1" w:styleId="CC58719BF76241CE89666A731260236C">
    <w:name w:val="CC58719BF76241CE89666A731260236C"/>
  </w:style>
  <w:style w:type="paragraph" w:customStyle="1" w:styleId="E00A86E5DFF9441EA69C9AE09B86DA82">
    <w:name w:val="E00A86E5DFF9441EA69C9AE09B86DA82"/>
  </w:style>
  <w:style w:type="paragraph" w:customStyle="1" w:styleId="584264B562734DFDB5E7ED29D685A618">
    <w:name w:val="584264B562734DFDB5E7ED29D685A618"/>
  </w:style>
  <w:style w:type="paragraph" w:customStyle="1" w:styleId="59CE137C3D49476BBBD8F856B9510D0A">
    <w:name w:val="59CE137C3D49476BBBD8F856B9510D0A"/>
  </w:style>
  <w:style w:type="paragraph" w:customStyle="1" w:styleId="14017767FFE642549D87EFF677B7320D">
    <w:name w:val="14017767FFE642549D87EFF677B7320D"/>
  </w:style>
  <w:style w:type="paragraph" w:customStyle="1" w:styleId="8C47B9B1313B422F89488763B347B96D">
    <w:name w:val="8C47B9B1313B422F89488763B347B96D"/>
  </w:style>
  <w:style w:type="paragraph" w:customStyle="1" w:styleId="87BD734557154E69B1A8ACE290F78418">
    <w:name w:val="87BD734557154E69B1A8ACE290F78418"/>
  </w:style>
  <w:style w:type="paragraph" w:customStyle="1" w:styleId="ACB12EA224DB49E598BC02D6045B0FD1">
    <w:name w:val="ACB12EA224DB49E598BC02D6045B0FD1"/>
  </w:style>
  <w:style w:type="paragraph" w:customStyle="1" w:styleId="42E917D611694DD798D850D0ABF56083">
    <w:name w:val="42E917D611694DD798D850D0ABF56083"/>
  </w:style>
  <w:style w:type="character" w:styleId="Strong">
    <w:name w:val="Strong"/>
    <w:basedOn w:val="DefaultParagraphFont"/>
    <w:uiPriority w:val="22"/>
    <w:qFormat/>
    <w:rPr>
      <w:b/>
      <w:bCs/>
    </w:rPr>
  </w:style>
  <w:style w:type="paragraph" w:customStyle="1" w:styleId="E65AA90B141A45E0A7DE5441456355AC">
    <w:name w:val="E65AA90B141A45E0A7DE5441456355AC"/>
  </w:style>
  <w:style w:type="character" w:styleId="Emphasis">
    <w:name w:val="Emphasis"/>
    <w:basedOn w:val="DefaultParagraphFont"/>
    <w:uiPriority w:val="20"/>
    <w:qFormat/>
    <w:rPr>
      <w:i/>
      <w:iCs/>
    </w:rPr>
  </w:style>
  <w:style w:type="paragraph" w:customStyle="1" w:styleId="7AF4DA47C28E4743968ED2F0328BE8FC">
    <w:name w:val="7AF4DA47C28E4743968ED2F0328BE8FC"/>
  </w:style>
  <w:style w:type="paragraph" w:customStyle="1" w:styleId="E48BE98F2AE14ED6A04DC96D1A301645">
    <w:name w:val="E48BE98F2AE14ED6A04DC96D1A301645"/>
  </w:style>
  <w:style w:type="paragraph" w:customStyle="1" w:styleId="593209CBC9C84C599E9D433087C9CA34">
    <w:name w:val="593209CBC9C84C599E9D433087C9CA34"/>
  </w:style>
  <w:style w:type="paragraph" w:customStyle="1" w:styleId="FA394B30644B4259BDE783F69F996397">
    <w:name w:val="FA394B30644B4259BDE783F69F996397"/>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ED8ED75333D54A28BFE51A8E464B418A">
    <w:name w:val="ED8ED75333D54A28BFE51A8E464B418A"/>
  </w:style>
  <w:style w:type="paragraph" w:customStyle="1" w:styleId="B107B71D2B0D4FB5A7CD41BA25DBDA20">
    <w:name w:val="B107B71D2B0D4FB5A7CD41BA25DBDA20"/>
  </w:style>
  <w:style w:type="paragraph" w:customStyle="1" w:styleId="11DEA9AC0B314971B9209F2EA47C1C8D">
    <w:name w:val="11DEA9AC0B314971B9209F2EA47C1C8D"/>
  </w:style>
  <w:style w:type="paragraph" w:customStyle="1" w:styleId="258FC855167C4601ACE39284FA0D291F">
    <w:name w:val="258FC855167C4601ACE39284FA0D291F"/>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0AEB6E340F764A168C76708C5D71E74C">
    <w:name w:val="0AEB6E340F764A168C76708C5D71E74C"/>
  </w:style>
  <w:style w:type="paragraph" w:customStyle="1" w:styleId="7CA210DF3A4F4B8786B26B1E13F91944">
    <w:name w:val="7CA210DF3A4F4B8786B26B1E13F91944"/>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0746F4A69E6149A7B68106DDAE02F778">
    <w:name w:val="0746F4A69E6149A7B68106DDAE02F778"/>
  </w:style>
  <w:style w:type="paragraph" w:customStyle="1" w:styleId="E4A6E496C59C4BF1A58337625F915D41">
    <w:name w:val="E4A6E496C59C4BF1A58337625F915D41"/>
  </w:style>
  <w:style w:type="paragraph" w:customStyle="1" w:styleId="99B7195312D1446CABF49E14841717B9">
    <w:name w:val="99B7195312D1446CABF49E14841717B9"/>
  </w:style>
  <w:style w:type="paragraph" w:customStyle="1" w:styleId="77165D96866B400DAF9FE8450D3E2C1F">
    <w:name w:val="77165D96866B400DAF9FE8450D3E2C1F"/>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34861899E55E43A5B6F4C1C18368F298">
    <w:name w:val="34861899E55E43A5B6F4C1C18368F298"/>
  </w:style>
  <w:style w:type="paragraph" w:customStyle="1" w:styleId="7943586FC55349AFB9C350C63B57D206">
    <w:name w:val="7943586FC55349AFB9C350C63B57D206"/>
  </w:style>
  <w:style w:type="paragraph" w:customStyle="1" w:styleId="84A3196F0A694FD8AD0B98BFADC23CDC">
    <w:name w:val="84A3196F0A694FD8AD0B98BFADC23CDC"/>
  </w:style>
  <w:style w:type="paragraph" w:customStyle="1" w:styleId="3C826E467CBF40D28EE6B406F910D5CA">
    <w:name w:val="3C826E467CBF40D28EE6B406F910D5CA"/>
  </w:style>
  <w:style w:type="paragraph" w:customStyle="1" w:styleId="CDB896E794814E928BEC4A7A101FD18E">
    <w:name w:val="CDB896E794814E928BEC4A7A101FD18E"/>
  </w:style>
  <w:style w:type="paragraph" w:customStyle="1" w:styleId="586832D5AB604C37B8DC9DF14861A15B">
    <w:name w:val="586832D5AB604C37B8DC9DF14861A15B"/>
  </w:style>
  <w:style w:type="paragraph" w:customStyle="1" w:styleId="497668CD6F124BFD99D39D3C63942ADC">
    <w:name w:val="497668CD6F124BFD99D39D3C63942ADC"/>
  </w:style>
  <w:style w:type="paragraph" w:customStyle="1" w:styleId="6F817D634B804185B2388D4FC2F806A0">
    <w:name w:val="6F817D634B804185B2388D4FC2F806A0"/>
  </w:style>
  <w:style w:type="paragraph" w:customStyle="1" w:styleId="D18AF35A3ED54FDD9D8246E3A68ACB5F">
    <w:name w:val="D18AF35A3ED54FDD9D8246E3A68ACB5F"/>
  </w:style>
  <w:style w:type="paragraph" w:customStyle="1" w:styleId="C5AEB08E99254B4D814AFB3DC0723649">
    <w:name w:val="C5AEB08E99254B4D814AFB3DC0723649"/>
  </w:style>
  <w:style w:type="paragraph" w:customStyle="1" w:styleId="312C4325F3594B79A4CAC3F7E488D96D">
    <w:name w:val="312C4325F3594B79A4CAC3F7E488D96D"/>
  </w:style>
  <w:style w:type="paragraph" w:customStyle="1" w:styleId="206B8172CE424ED8AFEF3FE2FFD4AAE9">
    <w:name w:val="206B8172CE424ED8AFEF3FE2FFD4AAE9"/>
  </w:style>
  <w:style w:type="paragraph" w:customStyle="1" w:styleId="604BB6DAC68A4071A19A16C1300F5AA8">
    <w:name w:val="604BB6DAC68A4071A19A16C1300F5AA8"/>
  </w:style>
  <w:style w:type="paragraph" w:customStyle="1" w:styleId="5EEC558496AE44BF81C8AC0772415429">
    <w:name w:val="5EEC558496AE44BF81C8AC0772415429"/>
  </w:style>
  <w:style w:type="paragraph" w:customStyle="1" w:styleId="7D7DC259A74E4907BEF2BF4B48E3338F">
    <w:name w:val="7D7DC259A74E4907BEF2BF4B48E3338F"/>
  </w:style>
  <w:style w:type="paragraph" w:customStyle="1" w:styleId="F12B09B1FB294A3CAFE2A25207BF5B07">
    <w:name w:val="F12B09B1FB294A3CAFE2A25207BF5B07"/>
  </w:style>
  <w:style w:type="paragraph" w:customStyle="1" w:styleId="B3C51C54618F4B01B96E7B1144EFBB38">
    <w:name w:val="B3C51C54618F4B01B96E7B1144EFBB38"/>
  </w:style>
  <w:style w:type="paragraph" w:customStyle="1" w:styleId="C6EA344EB7774CF3B09B157727F45F11">
    <w:name w:val="C6EA344EB7774CF3B09B157727F45F11"/>
  </w:style>
  <w:style w:type="paragraph" w:customStyle="1" w:styleId="1651319AA233473E8C78837744FAF171">
    <w:name w:val="1651319AA233473E8C78837744FAF171"/>
  </w:style>
  <w:style w:type="paragraph" w:customStyle="1" w:styleId="05C376D9DD6D43B5AF11E7B621D5E38B">
    <w:name w:val="05C376D9DD6D43B5AF11E7B621D5E38B"/>
  </w:style>
  <w:style w:type="paragraph" w:customStyle="1" w:styleId="C6C43B07484B469FB7180832ECE35382">
    <w:name w:val="C6C43B07484B469FB7180832ECE35382"/>
  </w:style>
  <w:style w:type="paragraph" w:customStyle="1" w:styleId="EA8B817F050B4448AE8D9BEBA43824CD">
    <w:name w:val="EA8B817F050B4448AE8D9BEBA43824CD"/>
  </w:style>
  <w:style w:type="paragraph" w:customStyle="1" w:styleId="ACAA62866DB54DAC8E2A1E81E049936C">
    <w:name w:val="ACAA62866DB54DAC8E2A1E81E049936C"/>
  </w:style>
  <w:style w:type="paragraph" w:customStyle="1" w:styleId="441CBAA349E143C3A55816F4E780F41D">
    <w:name w:val="441CBAA349E143C3A55816F4E780F41D"/>
  </w:style>
  <w:style w:type="paragraph" w:customStyle="1" w:styleId="349FE600079440D687E17735B63B44AC">
    <w:name w:val="349FE600079440D687E17735B63B44AC"/>
  </w:style>
  <w:style w:type="paragraph" w:customStyle="1" w:styleId="DFB2E720CF674EDF84A4C04797BC3A78">
    <w:name w:val="DFB2E720CF674EDF84A4C04797BC3A78"/>
  </w:style>
  <w:style w:type="paragraph" w:customStyle="1" w:styleId="0B092D3F743D4745BC6881DB1123AFA3">
    <w:name w:val="0B092D3F743D4745BC6881DB1123AFA3"/>
  </w:style>
  <w:style w:type="paragraph" w:customStyle="1" w:styleId="2D1CA8DDE29744348B56B4363A15C083">
    <w:name w:val="2D1CA8DDE29744348B56B4363A15C083"/>
  </w:style>
  <w:style w:type="paragraph" w:customStyle="1" w:styleId="05203ADE1BBC4A8FBEA162FA1367A754">
    <w:name w:val="05203ADE1BBC4A8FBEA162FA1367A754"/>
  </w:style>
  <w:style w:type="paragraph" w:customStyle="1" w:styleId="DEF63EA93E4C4C61AC7402D289165AB5">
    <w:name w:val="DEF63EA93E4C4C61AC7402D289165AB5"/>
  </w:style>
  <w:style w:type="paragraph" w:customStyle="1" w:styleId="13BC4B69F7324C1CA63340D68B8D9A0C">
    <w:name w:val="13BC4B69F7324C1CA63340D68B8D9A0C"/>
  </w:style>
  <w:style w:type="paragraph" w:customStyle="1" w:styleId="8E7F13D32A08467FAA4502D17C069D03">
    <w:name w:val="8E7F13D32A08467FAA4502D17C069D03"/>
  </w:style>
  <w:style w:type="paragraph" w:customStyle="1" w:styleId="4058E7883283470A833718AE4A65BF28">
    <w:name w:val="4058E7883283470A833718AE4A65BF28"/>
  </w:style>
  <w:style w:type="paragraph" w:customStyle="1" w:styleId="0F0D291D9C974D25AE3B223374864C47">
    <w:name w:val="0F0D291D9C974D25AE3B223374864C47"/>
  </w:style>
  <w:style w:type="paragraph" w:customStyle="1" w:styleId="B2AA376732CB4437A889E9E7381C14D8">
    <w:name w:val="B2AA376732CB4437A889E9E7381C14D8"/>
  </w:style>
  <w:style w:type="paragraph" w:customStyle="1" w:styleId="7DA5206A4005416594D481C6A0FD86EB">
    <w:name w:val="7DA5206A4005416594D481C6A0FD86EB"/>
  </w:style>
  <w:style w:type="paragraph" w:customStyle="1" w:styleId="4B63334A0F8F4F55AE544303DDDBEE40">
    <w:name w:val="4B63334A0F8F4F55AE544303DDDBEE40"/>
  </w:style>
  <w:style w:type="paragraph" w:customStyle="1" w:styleId="CDF044F1B59B44DFB5FF7163212B6646">
    <w:name w:val="CDF044F1B59B44DFB5FF7163212B6646"/>
  </w:style>
  <w:style w:type="paragraph" w:customStyle="1" w:styleId="3F5C01EFC049420A9098ED556845A761">
    <w:name w:val="3F5C01EFC049420A9098ED556845A761"/>
  </w:style>
  <w:style w:type="paragraph" w:customStyle="1" w:styleId="B73BA19233454E36A47704A3A7D3733F">
    <w:name w:val="B73BA19233454E36A47704A3A7D3733F"/>
  </w:style>
  <w:style w:type="paragraph" w:customStyle="1" w:styleId="5CB87E27385941EFBA0068619B68837D">
    <w:name w:val="5CB87E27385941EFBA0068619B68837D"/>
  </w:style>
  <w:style w:type="paragraph" w:customStyle="1" w:styleId="86B7A393B4724D73B4116A16336B6004">
    <w:name w:val="86B7A393B4724D73B4116A16336B6004"/>
  </w:style>
  <w:style w:type="paragraph" w:customStyle="1" w:styleId="2D7D78DC5A7244B4BBE957EBD17ADDAA">
    <w:name w:val="2D7D78DC5A7244B4BBE957EBD17ADDAA"/>
  </w:style>
  <w:style w:type="paragraph" w:customStyle="1" w:styleId="9EEC872BC8034BF0840F4E0E9533F621">
    <w:name w:val="9EEC872BC8034BF0840F4E0E9533F621"/>
  </w:style>
  <w:style w:type="paragraph" w:customStyle="1" w:styleId="CD80E0AA93CE41F0869EF31E27A6EEAA">
    <w:name w:val="CD80E0AA93CE41F0869EF31E27A6EEAA"/>
  </w:style>
  <w:style w:type="paragraph" w:customStyle="1" w:styleId="16FC5B36A49C48C58015527DE85F7697">
    <w:name w:val="16FC5B36A49C48C58015527DE85F7697"/>
  </w:style>
  <w:style w:type="paragraph" w:customStyle="1" w:styleId="BAC893C80B4E41FDB2ABE3E1EB591F0B">
    <w:name w:val="BAC893C80B4E41FDB2ABE3E1EB591F0B"/>
  </w:style>
  <w:style w:type="paragraph" w:customStyle="1" w:styleId="9D3954A3546E4FD5A7FA3F239EAAE805">
    <w:name w:val="9D3954A3546E4FD5A7FA3F239EAAE805"/>
  </w:style>
  <w:style w:type="paragraph" w:customStyle="1" w:styleId="E8FA819D2CC34438B30A64788274D349">
    <w:name w:val="E8FA819D2CC34438B30A64788274D349"/>
  </w:style>
  <w:style w:type="paragraph" w:customStyle="1" w:styleId="B16A8E90C33D49E8832650D0B4B8CD87">
    <w:name w:val="B16A8E90C33D49E8832650D0B4B8CD87"/>
  </w:style>
  <w:style w:type="paragraph" w:customStyle="1" w:styleId="2FD24068F78B436EB013EB266113B07D">
    <w:name w:val="2FD24068F78B436EB013EB266113B07D"/>
  </w:style>
  <w:style w:type="paragraph" w:customStyle="1" w:styleId="3E9030BC60C144B3BA3FE4F66F861A0B">
    <w:name w:val="3E9030BC60C144B3BA3FE4F66F861A0B"/>
  </w:style>
  <w:style w:type="paragraph" w:customStyle="1" w:styleId="6453B2C1653E4FAFBAA83E550BF20FF7">
    <w:name w:val="6453B2C1653E4FAFBAA83E550BF20FF7"/>
  </w:style>
  <w:style w:type="paragraph" w:customStyle="1" w:styleId="B0777DB95CDD4440836232C026B94406">
    <w:name w:val="B0777DB95CDD4440836232C026B94406"/>
  </w:style>
  <w:style w:type="paragraph" w:customStyle="1" w:styleId="0545AAB8C4194AB29D803E2266D02053">
    <w:name w:val="0545AAB8C4194AB29D803E2266D02053"/>
  </w:style>
  <w:style w:type="paragraph" w:customStyle="1" w:styleId="5876E404FB1C42B48B739E9589C5561D">
    <w:name w:val="5876E404FB1C42B48B739E9589C5561D"/>
  </w:style>
  <w:style w:type="paragraph" w:customStyle="1" w:styleId="BB631FE1321D4224BDFD065A01B2FFCE">
    <w:name w:val="BB631FE1321D4224BDFD065A01B2FFCE"/>
  </w:style>
  <w:style w:type="paragraph" w:customStyle="1" w:styleId="FF80048D417749C7A0F30DC288792F81">
    <w:name w:val="FF80048D417749C7A0F30DC288792F81"/>
  </w:style>
  <w:style w:type="paragraph" w:customStyle="1" w:styleId="1AC9A6A5A223453B85D5CE814F20D9E9">
    <w:name w:val="1AC9A6A5A223453B85D5CE814F20D9E9"/>
  </w:style>
  <w:style w:type="paragraph" w:customStyle="1" w:styleId="BF977099D0374E6385A95B15C65F0D04">
    <w:name w:val="BF977099D0374E6385A95B15C65F0D04"/>
  </w:style>
  <w:style w:type="paragraph" w:customStyle="1" w:styleId="2038F33B27354C389A8E49CDA94D844B">
    <w:name w:val="2038F33B27354C389A8E49CDA94D844B"/>
  </w:style>
  <w:style w:type="paragraph" w:customStyle="1" w:styleId="EADBAE456D6C445D968CEC4F79F0C5D9">
    <w:name w:val="EADBAE456D6C445D968CEC4F79F0C5D9"/>
  </w:style>
  <w:style w:type="paragraph" w:customStyle="1" w:styleId="711CE30713A5449D82362D1C83B132AD">
    <w:name w:val="711CE30713A5449D82362D1C83B132AD"/>
  </w:style>
  <w:style w:type="character" w:styleId="Hyperlink">
    <w:name w:val="Hyperlink"/>
    <w:basedOn w:val="DefaultParagraphFont"/>
    <w:uiPriority w:val="99"/>
    <w:unhideWhenUsed/>
    <w:rPr>
      <w:color w:val="467886" w:themeColor="hyperlink"/>
      <w:u w:val="single"/>
    </w:rPr>
  </w:style>
  <w:style w:type="paragraph" w:customStyle="1" w:styleId="3FFEDA806CEB4F53A371E303DDBB6A17">
    <w:name w:val="3FFEDA806CEB4F53A371E303DDBB6A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1375</TotalTime>
  <Pages>13</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Davis</dc:creator>
  <cp:keywords/>
  <dc:description/>
  <cp:lastModifiedBy>Hunter Davis</cp:lastModifiedBy>
  <cp:revision>15</cp:revision>
  <dcterms:created xsi:type="dcterms:W3CDTF">2025-07-11T18:00:00Z</dcterms:created>
  <dcterms:modified xsi:type="dcterms:W3CDTF">2025-07-24T16:04:00Z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